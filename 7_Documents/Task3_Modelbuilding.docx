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729E5" w14:textId="6700E986" w:rsidR="00617D63" w:rsidRDefault="00007CD7" w:rsidP="00007CD7">
      <w:pPr>
        <w:pStyle w:val="Title"/>
        <w:ind w:left="0"/>
        <w:rPr>
          <w:sz w:val="44"/>
          <w:szCs w:val="44"/>
        </w:rPr>
      </w:pPr>
      <w:r>
        <w:rPr>
          <w:sz w:val="44"/>
          <w:szCs w:val="44"/>
        </w:rPr>
        <w:t>Upgrad Capstone-2022</w:t>
      </w:r>
    </w:p>
    <w:p w14:paraId="1CD0EBD2" w14:textId="1B762D32" w:rsidR="00007CD7" w:rsidRDefault="00007CD7" w:rsidP="00007CD7">
      <w:pPr>
        <w:pStyle w:val="Title"/>
        <w:ind w:left="0"/>
        <w:rPr>
          <w:sz w:val="44"/>
          <w:szCs w:val="44"/>
        </w:rPr>
      </w:pPr>
      <w:r>
        <w:rPr>
          <w:sz w:val="44"/>
          <w:szCs w:val="44"/>
        </w:rPr>
        <w:t xml:space="preserve">Contribution: </w:t>
      </w:r>
    </w:p>
    <w:p w14:paraId="04897BD8" w14:textId="2ED6DF59" w:rsidR="00007CD7" w:rsidRDefault="00007CD7" w:rsidP="00007CD7">
      <w:pPr>
        <w:pStyle w:val="Title"/>
        <w:ind w:left="0"/>
        <w:rPr>
          <w:sz w:val="44"/>
          <w:szCs w:val="44"/>
        </w:rPr>
      </w:pPr>
      <w:r>
        <w:rPr>
          <w:sz w:val="44"/>
          <w:szCs w:val="44"/>
        </w:rPr>
        <w:t>Akshay</w:t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>: 50%</w:t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</w:p>
    <w:p w14:paraId="44C35413" w14:textId="79FDDF8D" w:rsidR="00007CD7" w:rsidRPr="00007CD7" w:rsidRDefault="00007CD7" w:rsidP="00007CD7">
      <w:pPr>
        <w:pStyle w:val="Title"/>
        <w:ind w:left="0"/>
        <w:rPr>
          <w:sz w:val="68"/>
          <w:szCs w:val="28"/>
        </w:rPr>
      </w:pPr>
      <w:r w:rsidRPr="00165A42">
        <w:rPr>
          <w:sz w:val="44"/>
          <w:szCs w:val="44"/>
        </w:rPr>
        <w:t>Chandrabhan Singh</w:t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>:</w:t>
      </w:r>
      <w:r w:rsidRPr="00165A42">
        <w:rPr>
          <w:sz w:val="44"/>
          <w:szCs w:val="44"/>
        </w:rPr>
        <w:t xml:space="preserve"> </w:t>
      </w:r>
      <w:r>
        <w:rPr>
          <w:sz w:val="44"/>
          <w:szCs w:val="44"/>
        </w:rPr>
        <w:t>50%</w:t>
      </w:r>
    </w:p>
    <w:p w14:paraId="4631E216" w14:textId="1B898993" w:rsidR="005C6D45" w:rsidRPr="005C61DB" w:rsidRDefault="007637A9">
      <w:pPr>
        <w:pStyle w:val="Heading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 w:rsidR="00246D23" w:rsidRPr="00246D23">
        <w:rPr>
          <w:b/>
          <w:bCs/>
          <w:sz w:val="28"/>
          <w:szCs w:val="28"/>
        </w:rPr>
        <w:t>Top five rows of the data set at the beginning of the analysi</w:t>
      </w:r>
      <w:r w:rsidR="00246D23">
        <w:rPr>
          <w:b/>
          <w:bCs/>
          <w:sz w:val="28"/>
          <w:szCs w:val="28"/>
        </w:rPr>
        <w:t>s</w:t>
      </w:r>
    </w:p>
    <w:p w14:paraId="4922A947" w14:textId="376645D7" w:rsidR="009F4592" w:rsidRDefault="00E26B5B" w:rsidP="009F4592">
      <w:pPr>
        <w:pStyle w:val="ListNumber"/>
        <w:numPr>
          <w:ilvl w:val="0"/>
          <w:numId w:val="35"/>
        </w:numPr>
      </w:pPr>
      <w:r w:rsidRPr="00D84EF9">
        <w:drawing>
          <wp:anchor distT="0" distB="0" distL="114300" distR="114300" simplePos="0" relativeHeight="251669504" behindDoc="1" locked="0" layoutInCell="1" allowOverlap="1" wp14:anchorId="7AA0C524" wp14:editId="5E9DB8B5">
            <wp:simplePos x="0" y="0"/>
            <wp:positionH relativeFrom="column">
              <wp:posOffset>233362</wp:posOffset>
            </wp:positionH>
            <wp:positionV relativeFrom="paragraph">
              <wp:posOffset>248285</wp:posOffset>
            </wp:positionV>
            <wp:extent cx="5943600" cy="2047240"/>
            <wp:effectExtent l="0" t="0" r="0" b="0"/>
            <wp:wrapTight wrapText="bothSides">
              <wp:wrapPolygon edited="0">
                <wp:start x="0" y="0"/>
                <wp:lineTo x="0" y="21305"/>
                <wp:lineTo x="21531" y="21305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4592">
        <w:t>Non - Event dataset</w:t>
      </w:r>
      <w:r w:rsidR="00D84EF9">
        <w:br/>
      </w:r>
    </w:p>
    <w:p w14:paraId="3C00B6D3" w14:textId="28300A52" w:rsidR="009F4592" w:rsidRDefault="009F4592" w:rsidP="009F4592">
      <w:pPr>
        <w:pStyle w:val="ListNumber"/>
        <w:numPr>
          <w:ilvl w:val="0"/>
          <w:numId w:val="35"/>
        </w:numPr>
      </w:pPr>
      <w:r>
        <w:t xml:space="preserve">Event dataset </w:t>
      </w:r>
      <w:r w:rsidR="00D84EF9">
        <w:br/>
      </w:r>
      <w:r w:rsidR="00D84EF9" w:rsidRPr="00D84EF9">
        <w:drawing>
          <wp:inline distT="0" distB="0" distL="0" distR="0" wp14:anchorId="57028F08" wp14:editId="4C125B9F">
            <wp:extent cx="5943600" cy="18827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6DE9" w14:textId="6EF78918" w:rsidR="009F4592" w:rsidRDefault="009F4592" w:rsidP="009F4592">
      <w:pPr>
        <w:pStyle w:val="ListNumber"/>
        <w:numPr>
          <w:ilvl w:val="0"/>
          <w:numId w:val="35"/>
        </w:numPr>
      </w:pPr>
      <w:r>
        <w:t>Label Categories</w:t>
      </w:r>
      <w:r w:rsidR="007A5BFF">
        <w:br/>
      </w:r>
      <w:r w:rsidR="007A5BFF">
        <w:br/>
      </w:r>
      <w:r w:rsidR="008E2BF1" w:rsidRPr="007A5BFF">
        <w:lastRenderedPageBreak/>
        <w:drawing>
          <wp:anchor distT="0" distB="0" distL="114300" distR="114300" simplePos="0" relativeHeight="251671552" behindDoc="1" locked="0" layoutInCell="1" allowOverlap="1" wp14:anchorId="5978F074" wp14:editId="2EA89BE9">
            <wp:simplePos x="0" y="0"/>
            <wp:positionH relativeFrom="column">
              <wp:posOffset>171450</wp:posOffset>
            </wp:positionH>
            <wp:positionV relativeFrom="paragraph">
              <wp:posOffset>0</wp:posOffset>
            </wp:positionV>
            <wp:extent cx="5943600" cy="1836420"/>
            <wp:effectExtent l="0" t="0" r="0" b="0"/>
            <wp:wrapTight wrapText="bothSides">
              <wp:wrapPolygon edited="0">
                <wp:start x="0" y="0"/>
                <wp:lineTo x="0" y="21286"/>
                <wp:lineTo x="21531" y="21286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A5BFF">
        <w:br/>
      </w:r>
    </w:p>
    <w:p w14:paraId="397933AF" w14:textId="357F4DF5" w:rsidR="009F4592" w:rsidRDefault="007A5BFF" w:rsidP="009F4592">
      <w:pPr>
        <w:pStyle w:val="ListNumber"/>
        <w:numPr>
          <w:ilvl w:val="0"/>
          <w:numId w:val="35"/>
        </w:numPr>
      </w:pPr>
      <w:r w:rsidRPr="007A5BFF">
        <w:drawing>
          <wp:anchor distT="0" distB="0" distL="114300" distR="114300" simplePos="0" relativeHeight="251670528" behindDoc="1" locked="0" layoutInCell="1" allowOverlap="1" wp14:anchorId="7035BFFB" wp14:editId="7DB1B633">
            <wp:simplePos x="0" y="0"/>
            <wp:positionH relativeFrom="column">
              <wp:posOffset>233363</wp:posOffset>
            </wp:positionH>
            <wp:positionV relativeFrom="paragraph">
              <wp:posOffset>398780</wp:posOffset>
            </wp:positionV>
            <wp:extent cx="5943600" cy="2157095"/>
            <wp:effectExtent l="0" t="0" r="0" b="0"/>
            <wp:wrapTight wrapText="bothSides">
              <wp:wrapPolygon edited="0">
                <wp:start x="0" y="0"/>
                <wp:lineTo x="0" y="21365"/>
                <wp:lineTo x="21531" y="21365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4592">
        <w:t>App Labels</w:t>
      </w:r>
      <w:r>
        <w:br/>
      </w:r>
    </w:p>
    <w:p w14:paraId="5CF7F2A5" w14:textId="6EBA35AF" w:rsidR="009F4592" w:rsidRDefault="007A5BFF" w:rsidP="009F4592">
      <w:pPr>
        <w:pStyle w:val="ListNumber"/>
        <w:numPr>
          <w:ilvl w:val="0"/>
          <w:numId w:val="35"/>
        </w:numPr>
      </w:pPr>
      <w:r w:rsidRPr="00D84EF9">
        <w:drawing>
          <wp:anchor distT="0" distB="0" distL="114300" distR="114300" simplePos="0" relativeHeight="251668480" behindDoc="1" locked="0" layoutInCell="1" allowOverlap="1" wp14:anchorId="03C555DC" wp14:editId="0EA72D34">
            <wp:simplePos x="0" y="0"/>
            <wp:positionH relativeFrom="column">
              <wp:posOffset>252095</wp:posOffset>
            </wp:positionH>
            <wp:positionV relativeFrom="paragraph">
              <wp:posOffset>522605</wp:posOffset>
            </wp:positionV>
            <wp:extent cx="5943600" cy="1548130"/>
            <wp:effectExtent l="0" t="0" r="0" b="0"/>
            <wp:wrapTight wrapText="bothSides">
              <wp:wrapPolygon edited="0">
                <wp:start x="0" y="0"/>
                <wp:lineTo x="0" y="21263"/>
                <wp:lineTo x="21531" y="21263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4592">
        <w:t>App events</w:t>
      </w:r>
      <w:r w:rsidR="00D84EF9">
        <w:br/>
      </w:r>
    </w:p>
    <w:p w14:paraId="60558CEA" w14:textId="6F7B7812" w:rsidR="009F4592" w:rsidRDefault="009F4592" w:rsidP="005468E5">
      <w:pPr>
        <w:pStyle w:val="ListNumber"/>
        <w:numPr>
          <w:ilvl w:val="0"/>
          <w:numId w:val="0"/>
        </w:numPr>
        <w:ind w:left="432"/>
      </w:pPr>
    </w:p>
    <w:p w14:paraId="5A9884D1" w14:textId="1B005D7C" w:rsidR="009F4592" w:rsidRDefault="009F4592" w:rsidP="005468E5">
      <w:pPr>
        <w:pStyle w:val="ListNumber"/>
        <w:numPr>
          <w:ilvl w:val="0"/>
          <w:numId w:val="0"/>
        </w:numPr>
        <w:ind w:left="432"/>
      </w:pPr>
    </w:p>
    <w:p w14:paraId="43A56784" w14:textId="362C645C" w:rsidR="009F4592" w:rsidRDefault="009F4592" w:rsidP="005468E5">
      <w:pPr>
        <w:pStyle w:val="ListNumber"/>
        <w:numPr>
          <w:ilvl w:val="0"/>
          <w:numId w:val="0"/>
        </w:numPr>
        <w:ind w:left="432"/>
      </w:pPr>
    </w:p>
    <w:p w14:paraId="02B444DC" w14:textId="33560964" w:rsidR="00D76632" w:rsidRDefault="00D76632" w:rsidP="00D76632">
      <w:pPr>
        <w:pStyle w:val="Heading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</w:t>
      </w:r>
      <w:r>
        <w:rPr>
          <w:b/>
          <w:bCs/>
          <w:sz w:val="28"/>
          <w:szCs w:val="28"/>
        </w:rPr>
        <w:t xml:space="preserve">) </w:t>
      </w:r>
      <w:r w:rsidRPr="00D76632">
        <w:rPr>
          <w:b/>
          <w:bCs/>
          <w:sz w:val="28"/>
          <w:szCs w:val="28"/>
        </w:rPr>
        <w:t>List of data cleaning techniques applied such as missing value treatment, etc.</w:t>
      </w:r>
    </w:p>
    <w:p w14:paraId="358966E1" w14:textId="5837921C" w:rsidR="00D76632" w:rsidRPr="00FA0195" w:rsidRDefault="00D76632" w:rsidP="00D76632">
      <w:pPr>
        <w:pStyle w:val="ListNumber"/>
        <w:numPr>
          <w:ilvl w:val="0"/>
          <w:numId w:val="41"/>
        </w:numPr>
        <w:rPr>
          <w:sz w:val="28"/>
          <w:szCs w:val="28"/>
        </w:rPr>
      </w:pPr>
      <w:r w:rsidRPr="00FA0195">
        <w:rPr>
          <w:sz w:val="28"/>
          <w:szCs w:val="28"/>
        </w:rPr>
        <w:t>Replacing the missing values with None</w:t>
      </w:r>
    </w:p>
    <w:p w14:paraId="66ED236C" w14:textId="764D43A8" w:rsidR="00D76632" w:rsidRPr="00FA0195" w:rsidRDefault="00D76632" w:rsidP="00D76632">
      <w:pPr>
        <w:pStyle w:val="ListNumber"/>
        <w:numPr>
          <w:ilvl w:val="0"/>
          <w:numId w:val="41"/>
        </w:numPr>
        <w:rPr>
          <w:sz w:val="28"/>
          <w:szCs w:val="28"/>
        </w:rPr>
      </w:pPr>
      <w:r w:rsidRPr="00FA0195">
        <w:rPr>
          <w:sz w:val="28"/>
          <w:szCs w:val="28"/>
        </w:rPr>
        <w:t>Correction of data types like integer and datetime</w:t>
      </w:r>
    </w:p>
    <w:p w14:paraId="0D298510" w14:textId="070F6E8A" w:rsidR="00D76632" w:rsidRPr="00FA0195" w:rsidRDefault="00FA0195" w:rsidP="00D76632">
      <w:pPr>
        <w:pStyle w:val="ListNumber"/>
        <w:numPr>
          <w:ilvl w:val="0"/>
          <w:numId w:val="41"/>
        </w:numPr>
        <w:rPr>
          <w:sz w:val="28"/>
          <w:szCs w:val="28"/>
        </w:rPr>
      </w:pPr>
      <w:r w:rsidRPr="00FA0195">
        <w:rPr>
          <w:sz w:val="28"/>
          <w:szCs w:val="28"/>
        </w:rPr>
        <w:t>From event dataset removing data with no events available</w:t>
      </w:r>
    </w:p>
    <w:p w14:paraId="761050DD" w14:textId="7C5A357B" w:rsidR="00FA0195" w:rsidRPr="00FA0195" w:rsidRDefault="00FA0195" w:rsidP="00D76632">
      <w:pPr>
        <w:pStyle w:val="ListNumber"/>
        <w:numPr>
          <w:ilvl w:val="0"/>
          <w:numId w:val="41"/>
        </w:numPr>
        <w:rPr>
          <w:sz w:val="28"/>
          <w:szCs w:val="28"/>
        </w:rPr>
      </w:pPr>
      <w:r w:rsidRPr="00FA0195">
        <w:rPr>
          <w:sz w:val="28"/>
          <w:szCs w:val="28"/>
        </w:rPr>
        <w:t>For non-event dataset removal of duplicate device ids</w:t>
      </w:r>
    </w:p>
    <w:p w14:paraId="2D6D8A1D" w14:textId="4C3D4BB7" w:rsidR="00D76632" w:rsidRDefault="00FC4E91" w:rsidP="00D76632">
      <w:pPr>
        <w:pStyle w:val="Heading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t>3</w:t>
      </w:r>
      <w:r w:rsidR="00D76632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  <w:r w:rsidRPr="00FC4E91">
        <w:rPr>
          <w:b/>
          <w:bCs/>
          <w:sz w:val="28"/>
          <w:szCs w:val="28"/>
        </w:rPr>
        <w:t xml:space="preserve">Outputs to the various EDA and </w:t>
      </w:r>
      <w:r w:rsidRPr="00FC4E91">
        <w:rPr>
          <w:b/>
          <w:bCs/>
          <w:sz w:val="28"/>
          <w:szCs w:val="28"/>
        </w:rPr>
        <w:t>Visualization</w:t>
      </w:r>
      <w:r w:rsidRPr="00FC4E91">
        <w:rPr>
          <w:b/>
          <w:bCs/>
          <w:sz w:val="28"/>
          <w:szCs w:val="28"/>
        </w:rPr>
        <w:t xml:space="preserve"> codes along with the corresponding results and the insights gathered from each EDA and </w:t>
      </w:r>
      <w:r w:rsidRPr="00FC4E91">
        <w:rPr>
          <w:b/>
          <w:bCs/>
          <w:sz w:val="28"/>
          <w:szCs w:val="28"/>
        </w:rPr>
        <w:t>visualization</w:t>
      </w:r>
      <w:r w:rsidR="00D76632" w:rsidRPr="00D76632">
        <w:rPr>
          <w:b/>
          <w:bCs/>
          <w:sz w:val="28"/>
          <w:szCs w:val="28"/>
        </w:rPr>
        <w:t>.</w:t>
      </w:r>
    </w:p>
    <w:p w14:paraId="4BF9137D" w14:textId="1D435490" w:rsidR="00D76632" w:rsidRDefault="004242B4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  <w:r w:rsidRPr="004242B4">
        <w:rPr>
          <w:b/>
          <w:bCs/>
          <w:sz w:val="28"/>
          <w:szCs w:val="28"/>
        </w:rPr>
        <w:drawing>
          <wp:inline distT="0" distB="0" distL="0" distR="0" wp14:anchorId="1C876058" wp14:editId="662E6771">
            <wp:extent cx="5943600" cy="3818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CB1D" w14:textId="120DC1AC" w:rsidR="004242B4" w:rsidRDefault="004242B4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  <w:r w:rsidRPr="004242B4">
        <w:rPr>
          <w:b/>
          <w:bCs/>
          <w:sz w:val="28"/>
          <w:szCs w:val="28"/>
        </w:rPr>
        <w:lastRenderedPageBreak/>
        <w:drawing>
          <wp:inline distT="0" distB="0" distL="0" distR="0" wp14:anchorId="4D9EE2A4" wp14:editId="2D4D85AB">
            <wp:extent cx="5943600" cy="26803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A114" w14:textId="0EB5D5D2" w:rsidR="004242B4" w:rsidRDefault="004242B4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  <w:r w:rsidRPr="004242B4">
        <w:rPr>
          <w:b/>
          <w:bCs/>
          <w:sz w:val="28"/>
          <w:szCs w:val="28"/>
        </w:rPr>
        <w:drawing>
          <wp:inline distT="0" distB="0" distL="0" distR="0" wp14:anchorId="1254D5E2" wp14:editId="303224AD">
            <wp:extent cx="5943600" cy="23406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8C03" w14:textId="36AEA1E0" w:rsidR="004242B4" w:rsidRDefault="004242B4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  <w:r w:rsidRPr="004242B4">
        <w:rPr>
          <w:b/>
          <w:bCs/>
          <w:sz w:val="28"/>
          <w:szCs w:val="28"/>
        </w:rPr>
        <w:lastRenderedPageBreak/>
        <w:drawing>
          <wp:inline distT="0" distB="0" distL="0" distR="0" wp14:anchorId="6484E956" wp14:editId="3B273A74">
            <wp:extent cx="5943600" cy="4381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B7E6" w14:textId="0CD9315B" w:rsidR="00903B35" w:rsidRDefault="00903B35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</w:p>
    <w:p w14:paraId="77249AD7" w14:textId="3B834389" w:rsidR="004242B4" w:rsidRDefault="004242B4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  <w:r w:rsidRPr="004242B4">
        <w:rPr>
          <w:b/>
          <w:bCs/>
          <w:sz w:val="28"/>
          <w:szCs w:val="28"/>
        </w:rPr>
        <w:drawing>
          <wp:inline distT="0" distB="0" distL="0" distR="0" wp14:anchorId="5032AC9A" wp14:editId="3046CD61">
            <wp:extent cx="5943600" cy="28321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99A6" w14:textId="35C2C319" w:rsidR="004242B4" w:rsidRDefault="004242B4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</w:p>
    <w:p w14:paraId="0BC3783E" w14:textId="64E8940D" w:rsidR="00D93C9A" w:rsidRDefault="00D93C9A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</w:p>
    <w:p w14:paraId="49849309" w14:textId="7726A43B" w:rsidR="00D93C9A" w:rsidRDefault="00986B43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  <w:r w:rsidRPr="00986B43">
        <w:rPr>
          <w:b/>
          <w:bCs/>
          <w:sz w:val="28"/>
          <w:szCs w:val="28"/>
        </w:rPr>
        <w:lastRenderedPageBreak/>
        <w:drawing>
          <wp:inline distT="0" distB="0" distL="0" distR="0" wp14:anchorId="3617AC15" wp14:editId="413A5DA0">
            <wp:extent cx="5943600" cy="3552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54DC" w14:textId="3FE4A678" w:rsidR="00986B43" w:rsidRDefault="00986B43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  <w:r w:rsidRPr="00986B43">
        <w:rPr>
          <w:b/>
          <w:bCs/>
          <w:sz w:val="28"/>
          <w:szCs w:val="28"/>
        </w:rPr>
        <w:drawing>
          <wp:inline distT="0" distB="0" distL="0" distR="0" wp14:anchorId="0D74444E" wp14:editId="740F06E6">
            <wp:extent cx="5943600" cy="31965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2B86" w14:textId="2A30C12C" w:rsidR="00986B43" w:rsidRDefault="00986B43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</w:p>
    <w:p w14:paraId="2B6F80AA" w14:textId="6FA7BEC4" w:rsidR="00986B43" w:rsidRDefault="00986B43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</w:p>
    <w:p w14:paraId="114E4A36" w14:textId="0381A767" w:rsidR="00986B43" w:rsidRDefault="00986B43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</w:p>
    <w:p w14:paraId="1FFFCD39" w14:textId="77777777" w:rsidR="00986B43" w:rsidRDefault="00986B43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</w:p>
    <w:p w14:paraId="380C9812" w14:textId="59D9C26E" w:rsidR="00986B43" w:rsidRDefault="00986B43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  <w:r w:rsidRPr="00986B43">
        <w:rPr>
          <w:b/>
          <w:bCs/>
          <w:sz w:val="28"/>
          <w:szCs w:val="28"/>
        </w:rPr>
        <w:lastRenderedPageBreak/>
        <w:drawing>
          <wp:inline distT="0" distB="0" distL="0" distR="0" wp14:anchorId="17BB2DAE" wp14:editId="1A30B699">
            <wp:extent cx="5943600" cy="2781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CE4E" w14:textId="3370BD07" w:rsidR="00986B43" w:rsidRDefault="00986B43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  <w:r w:rsidRPr="00986B43">
        <w:rPr>
          <w:b/>
          <w:bCs/>
          <w:sz w:val="28"/>
          <w:szCs w:val="28"/>
        </w:rPr>
        <w:drawing>
          <wp:inline distT="0" distB="0" distL="0" distR="0" wp14:anchorId="34581279" wp14:editId="25B4C77C">
            <wp:extent cx="5943600" cy="18500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0283" cy="18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8DAA" w14:textId="52751101" w:rsidR="00986B43" w:rsidRDefault="00375C1D" w:rsidP="002A780E">
      <w:pPr>
        <w:pStyle w:val="ListNumber"/>
        <w:numPr>
          <w:ilvl w:val="0"/>
          <w:numId w:val="42"/>
        </w:numPr>
        <w:ind w:left="0" w:firstLine="0"/>
        <w:rPr>
          <w:b/>
          <w:bCs/>
          <w:sz w:val="28"/>
          <w:szCs w:val="28"/>
        </w:rPr>
      </w:pPr>
      <w:r w:rsidRPr="00375C1D">
        <w:rPr>
          <w:b/>
          <w:bCs/>
          <w:sz w:val="28"/>
          <w:szCs w:val="28"/>
        </w:rPr>
        <w:drawing>
          <wp:inline distT="0" distB="0" distL="0" distR="0" wp14:anchorId="5D8D28B2" wp14:editId="6C2D6C90">
            <wp:extent cx="5943600" cy="2456121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3277" cy="24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2735" w14:textId="365EFFE9" w:rsidR="00375C1D" w:rsidRDefault="00375C1D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</w:p>
    <w:p w14:paraId="758C5799" w14:textId="288E0345" w:rsidR="00375C1D" w:rsidRDefault="00375C1D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  <w:r w:rsidRPr="00375C1D">
        <w:rPr>
          <w:b/>
          <w:bCs/>
          <w:sz w:val="28"/>
          <w:szCs w:val="28"/>
        </w:rPr>
        <w:drawing>
          <wp:inline distT="0" distB="0" distL="0" distR="0" wp14:anchorId="00924107" wp14:editId="29EA9CCC">
            <wp:extent cx="5943600" cy="292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3AA4" w14:textId="5182EF35" w:rsidR="00375C1D" w:rsidRDefault="00375C1D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  <w:r w:rsidRPr="00375C1D">
        <w:rPr>
          <w:b/>
          <w:bCs/>
          <w:sz w:val="28"/>
          <w:szCs w:val="28"/>
        </w:rPr>
        <w:drawing>
          <wp:inline distT="0" distB="0" distL="0" distR="0" wp14:anchorId="7B2ECD1D" wp14:editId="4AFB2859">
            <wp:extent cx="5943600" cy="26155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9A46" w14:textId="49B5889B" w:rsidR="00254892" w:rsidRDefault="00C66EB8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  <w:r w:rsidRPr="00C66EB8">
        <w:rPr>
          <w:b/>
          <w:bCs/>
          <w:sz w:val="28"/>
          <w:szCs w:val="28"/>
        </w:rPr>
        <w:lastRenderedPageBreak/>
        <w:drawing>
          <wp:inline distT="0" distB="0" distL="0" distR="0" wp14:anchorId="55404110" wp14:editId="7BAA2760">
            <wp:extent cx="5943600" cy="3225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9087" w14:textId="760334D1" w:rsidR="00C66EB8" w:rsidRDefault="00C66EB8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  <w:r w:rsidRPr="00C66EB8">
        <w:rPr>
          <w:b/>
          <w:bCs/>
          <w:sz w:val="28"/>
          <w:szCs w:val="28"/>
        </w:rPr>
        <w:drawing>
          <wp:inline distT="0" distB="0" distL="0" distR="0" wp14:anchorId="36836506" wp14:editId="2C669231">
            <wp:extent cx="5943600" cy="29571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4004" w14:textId="633918D2" w:rsidR="00C66EB8" w:rsidRDefault="00C66EB8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  <w:r w:rsidRPr="00C66EB8">
        <w:rPr>
          <w:b/>
          <w:bCs/>
          <w:sz w:val="28"/>
          <w:szCs w:val="28"/>
        </w:rPr>
        <w:drawing>
          <wp:inline distT="0" distB="0" distL="0" distR="0" wp14:anchorId="207A16A5" wp14:editId="7D965942">
            <wp:extent cx="5943600" cy="23653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66DC" w14:textId="29B7E921" w:rsidR="00903B35" w:rsidRDefault="00903B35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</w:p>
    <w:p w14:paraId="0F775D59" w14:textId="7144E84F" w:rsidR="00903B35" w:rsidRDefault="00903B35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</w:p>
    <w:p w14:paraId="7B911BC0" w14:textId="77777777" w:rsidR="00903B35" w:rsidRDefault="00903B35" w:rsidP="00D76632">
      <w:pPr>
        <w:pStyle w:val="ListNumber"/>
        <w:numPr>
          <w:ilvl w:val="0"/>
          <w:numId w:val="0"/>
        </w:numPr>
        <w:rPr>
          <w:b/>
          <w:bCs/>
          <w:sz w:val="28"/>
          <w:szCs w:val="28"/>
        </w:rPr>
      </w:pPr>
    </w:p>
    <w:p w14:paraId="434E939F" w14:textId="19055951" w:rsidR="00047EAA" w:rsidRDefault="00047EAA" w:rsidP="00D76632">
      <w:pPr>
        <w:pStyle w:val="Heading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</w:t>
      </w:r>
      <w:r>
        <w:rPr>
          <w:b/>
          <w:bCs/>
          <w:sz w:val="28"/>
          <w:szCs w:val="28"/>
        </w:rPr>
        <w:t xml:space="preserve">) </w:t>
      </w:r>
      <w:r w:rsidRPr="00047EAA">
        <w:rPr>
          <w:b/>
          <w:bCs/>
          <w:sz w:val="28"/>
          <w:szCs w:val="28"/>
        </w:rPr>
        <w:t xml:space="preserve">Geospatial </w:t>
      </w:r>
      <w:r w:rsidRPr="00047EAA">
        <w:rPr>
          <w:b/>
          <w:bCs/>
          <w:sz w:val="28"/>
          <w:szCs w:val="28"/>
        </w:rPr>
        <w:t>visualizations</w:t>
      </w:r>
      <w:r w:rsidRPr="00047EAA">
        <w:rPr>
          <w:b/>
          <w:bCs/>
          <w:sz w:val="28"/>
          <w:szCs w:val="28"/>
        </w:rPr>
        <w:t xml:space="preserve"> along with the insights gathered from this </w:t>
      </w:r>
      <w:r w:rsidRPr="00047EAA">
        <w:rPr>
          <w:b/>
          <w:bCs/>
          <w:sz w:val="28"/>
          <w:szCs w:val="28"/>
        </w:rPr>
        <w:t>visualization</w:t>
      </w:r>
    </w:p>
    <w:p w14:paraId="7D402D3F" w14:textId="77777777" w:rsidR="00517127" w:rsidRDefault="00517127" w:rsidP="00D76632">
      <w:pPr>
        <w:pStyle w:val="Heading1"/>
        <w:rPr>
          <w:b/>
          <w:bCs/>
          <w:sz w:val="28"/>
          <w:szCs w:val="28"/>
        </w:rPr>
      </w:pPr>
    </w:p>
    <w:p w14:paraId="4A387697" w14:textId="6B92B963" w:rsidR="00517127" w:rsidRDefault="00517127" w:rsidP="00D76632">
      <w:pPr>
        <w:pStyle w:val="Heading1"/>
        <w:rPr>
          <w:b/>
          <w:bCs/>
          <w:sz w:val="28"/>
          <w:szCs w:val="28"/>
        </w:rPr>
      </w:pPr>
      <w:r w:rsidRPr="00517127">
        <w:rPr>
          <w:b/>
          <w:bCs/>
          <w:sz w:val="28"/>
          <w:szCs w:val="28"/>
        </w:rPr>
        <w:drawing>
          <wp:inline distT="0" distB="0" distL="0" distR="0" wp14:anchorId="23B36923" wp14:editId="67D4D8EC">
            <wp:extent cx="5943600" cy="4292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FB21" w14:textId="119A0595" w:rsidR="00517127" w:rsidRDefault="00517127" w:rsidP="00D76632">
      <w:pPr>
        <w:pStyle w:val="Heading1"/>
        <w:rPr>
          <w:b/>
          <w:bCs/>
          <w:sz w:val="28"/>
          <w:szCs w:val="28"/>
        </w:rPr>
      </w:pPr>
      <w:r w:rsidRPr="00517127">
        <w:rPr>
          <w:b/>
          <w:bCs/>
          <w:sz w:val="28"/>
          <w:szCs w:val="28"/>
        </w:rPr>
        <w:drawing>
          <wp:inline distT="0" distB="0" distL="0" distR="0" wp14:anchorId="0E934473" wp14:editId="7ACBE891">
            <wp:extent cx="5943600" cy="22815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D1C9" w14:textId="77777777" w:rsidR="00517127" w:rsidRDefault="00517127" w:rsidP="00D76632">
      <w:pPr>
        <w:pStyle w:val="Heading1"/>
        <w:rPr>
          <w:b/>
          <w:bCs/>
          <w:sz w:val="28"/>
          <w:szCs w:val="28"/>
        </w:rPr>
      </w:pPr>
    </w:p>
    <w:p w14:paraId="2AE3223F" w14:textId="64FC85BD" w:rsidR="00517127" w:rsidRDefault="00517127" w:rsidP="00D76632">
      <w:pPr>
        <w:pStyle w:val="Heading1"/>
        <w:rPr>
          <w:b/>
          <w:bCs/>
          <w:sz w:val="28"/>
          <w:szCs w:val="28"/>
        </w:rPr>
      </w:pPr>
    </w:p>
    <w:p w14:paraId="46A398EC" w14:textId="5BA8FE2A" w:rsidR="00517127" w:rsidRDefault="00517127" w:rsidP="00D76632">
      <w:pPr>
        <w:pStyle w:val="Heading1"/>
        <w:rPr>
          <w:b/>
          <w:bCs/>
          <w:sz w:val="28"/>
          <w:szCs w:val="28"/>
        </w:rPr>
      </w:pPr>
      <w:r w:rsidRPr="00517127">
        <w:rPr>
          <w:b/>
          <w:bCs/>
          <w:sz w:val="28"/>
          <w:szCs w:val="28"/>
        </w:rPr>
        <w:drawing>
          <wp:inline distT="0" distB="0" distL="0" distR="0" wp14:anchorId="1965D3B2" wp14:editId="5479B1DB">
            <wp:extent cx="5943600" cy="2870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0868" cy="28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88C4" w14:textId="0EDC5F75" w:rsidR="00517127" w:rsidRDefault="00517127" w:rsidP="00D76632">
      <w:pPr>
        <w:pStyle w:val="Heading1"/>
        <w:rPr>
          <w:b/>
          <w:bCs/>
          <w:sz w:val="28"/>
          <w:szCs w:val="28"/>
        </w:rPr>
      </w:pPr>
      <w:r w:rsidRPr="00517127">
        <w:rPr>
          <w:b/>
          <w:bCs/>
          <w:sz w:val="28"/>
          <w:szCs w:val="28"/>
        </w:rPr>
        <w:drawing>
          <wp:inline distT="0" distB="0" distL="0" distR="0" wp14:anchorId="43374064" wp14:editId="36D119ED">
            <wp:extent cx="5943600" cy="38506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D47C" w14:textId="0B1EA999" w:rsidR="00517127" w:rsidRDefault="00517127" w:rsidP="00D76632">
      <w:pPr>
        <w:pStyle w:val="Heading1"/>
        <w:rPr>
          <w:b/>
          <w:bCs/>
          <w:sz w:val="28"/>
          <w:szCs w:val="28"/>
        </w:rPr>
      </w:pPr>
    </w:p>
    <w:p w14:paraId="325CF965" w14:textId="33D874FA" w:rsidR="00517127" w:rsidRDefault="00517127" w:rsidP="00D76632">
      <w:pPr>
        <w:pStyle w:val="Heading1"/>
        <w:rPr>
          <w:b/>
          <w:bCs/>
          <w:sz w:val="28"/>
          <w:szCs w:val="28"/>
        </w:rPr>
      </w:pPr>
    </w:p>
    <w:p w14:paraId="120C7A22" w14:textId="4EDB232A" w:rsidR="00517127" w:rsidRDefault="00517127" w:rsidP="00D76632">
      <w:pPr>
        <w:pStyle w:val="Heading1"/>
        <w:rPr>
          <w:b/>
          <w:bCs/>
          <w:sz w:val="28"/>
          <w:szCs w:val="28"/>
        </w:rPr>
      </w:pPr>
      <w:r w:rsidRPr="00517127">
        <w:rPr>
          <w:b/>
          <w:bCs/>
          <w:sz w:val="28"/>
          <w:szCs w:val="28"/>
        </w:rPr>
        <w:lastRenderedPageBreak/>
        <w:drawing>
          <wp:inline distT="0" distB="0" distL="0" distR="0" wp14:anchorId="375CFE59" wp14:editId="0350D3D4">
            <wp:extent cx="5943600" cy="3651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D01C" w14:textId="45701AFE" w:rsidR="00517127" w:rsidRDefault="00517127" w:rsidP="00D76632">
      <w:pPr>
        <w:pStyle w:val="Heading1"/>
        <w:rPr>
          <w:b/>
          <w:bCs/>
          <w:sz w:val="28"/>
          <w:szCs w:val="28"/>
        </w:rPr>
      </w:pPr>
      <w:r w:rsidRPr="00517127">
        <w:rPr>
          <w:b/>
          <w:bCs/>
          <w:sz w:val="28"/>
          <w:szCs w:val="28"/>
        </w:rPr>
        <w:drawing>
          <wp:inline distT="0" distB="0" distL="0" distR="0" wp14:anchorId="78C8639A" wp14:editId="16782235">
            <wp:extent cx="5943600" cy="28809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F5B0" w14:textId="77777777" w:rsidR="00517127" w:rsidRDefault="00517127" w:rsidP="00D76632">
      <w:pPr>
        <w:pStyle w:val="Heading1"/>
        <w:rPr>
          <w:b/>
          <w:bCs/>
          <w:sz w:val="28"/>
          <w:szCs w:val="28"/>
        </w:rPr>
      </w:pPr>
    </w:p>
    <w:p w14:paraId="14D6B0ED" w14:textId="77777777" w:rsidR="00517127" w:rsidRDefault="00517127" w:rsidP="00D76632">
      <w:pPr>
        <w:pStyle w:val="Heading1"/>
        <w:rPr>
          <w:b/>
          <w:bCs/>
          <w:sz w:val="28"/>
          <w:szCs w:val="28"/>
        </w:rPr>
      </w:pPr>
    </w:p>
    <w:p w14:paraId="4B04FA5B" w14:textId="77777777" w:rsidR="00517127" w:rsidRDefault="00517127" w:rsidP="00D76632">
      <w:pPr>
        <w:pStyle w:val="Heading1"/>
        <w:rPr>
          <w:b/>
          <w:bCs/>
          <w:sz w:val="28"/>
          <w:szCs w:val="28"/>
        </w:rPr>
      </w:pPr>
    </w:p>
    <w:p w14:paraId="3DF0C2C6" w14:textId="586D0191" w:rsidR="00047EAA" w:rsidRDefault="00047EAA" w:rsidP="00D76632">
      <w:pPr>
        <w:pStyle w:val="Heading1"/>
        <w:rPr>
          <w:b/>
          <w:bCs/>
          <w:sz w:val="28"/>
          <w:szCs w:val="28"/>
        </w:rPr>
      </w:pPr>
    </w:p>
    <w:p w14:paraId="68E1F722" w14:textId="77777777" w:rsidR="00047EAA" w:rsidRDefault="00047EAA" w:rsidP="00D76632">
      <w:pPr>
        <w:pStyle w:val="Heading1"/>
        <w:rPr>
          <w:b/>
          <w:bCs/>
          <w:sz w:val="28"/>
          <w:szCs w:val="28"/>
        </w:rPr>
      </w:pPr>
    </w:p>
    <w:p w14:paraId="0D489E5E" w14:textId="4D334799" w:rsidR="00D76632" w:rsidRDefault="00047EAA" w:rsidP="00D76632">
      <w:pPr>
        <w:pStyle w:val="Heading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00D76632">
        <w:rPr>
          <w:b/>
          <w:bCs/>
          <w:sz w:val="28"/>
          <w:szCs w:val="28"/>
        </w:rPr>
        <w:t xml:space="preserve">) </w:t>
      </w:r>
      <w:r w:rsidR="000E2F5D" w:rsidRPr="000E2F5D">
        <w:rPr>
          <w:b/>
          <w:bCs/>
          <w:sz w:val="28"/>
          <w:szCs w:val="28"/>
        </w:rPr>
        <w:t>Feature engineering techniques that were used along with proper reasoning to support why the technique was used</w:t>
      </w:r>
    </w:p>
    <w:p w14:paraId="7A28E0E5" w14:textId="62ACEED4" w:rsidR="00D76632" w:rsidRPr="002A780E" w:rsidRDefault="002A780E" w:rsidP="00D76632">
      <w:pPr>
        <w:pStyle w:val="ListNumber"/>
        <w:numPr>
          <w:ilvl w:val="0"/>
          <w:numId w:val="0"/>
        </w:numPr>
        <w:rPr>
          <w:sz w:val="28"/>
          <w:szCs w:val="28"/>
        </w:rPr>
      </w:pPr>
      <w:r w:rsidRPr="00517127">
        <w:rPr>
          <w:b/>
          <w:bCs/>
          <w:sz w:val="28"/>
          <w:szCs w:val="28"/>
        </w:rPr>
        <w:t>Initial notebook</w:t>
      </w:r>
      <w:r w:rsidRPr="002A780E">
        <w:rPr>
          <w:sz w:val="28"/>
          <w:szCs w:val="28"/>
        </w:rPr>
        <w:t>:</w:t>
      </w:r>
      <w:r>
        <w:rPr>
          <w:sz w:val="28"/>
          <w:szCs w:val="28"/>
        </w:rPr>
        <w:t xml:space="preserve"> In this notebook we did following feature engineering to get better of data and these features will be helpful while creating our model</w:t>
      </w:r>
    </w:p>
    <w:p w14:paraId="470C9988" w14:textId="2F0EFA4B" w:rsidR="002A780E" w:rsidRDefault="002A780E" w:rsidP="002A780E">
      <w:pPr>
        <w:pStyle w:val="ListNumber"/>
        <w:numPr>
          <w:ilvl w:val="0"/>
          <w:numId w:val="42"/>
        </w:numPr>
        <w:ind w:left="0" w:firstLine="0"/>
        <w:rPr>
          <w:sz w:val="28"/>
          <w:szCs w:val="28"/>
        </w:rPr>
      </w:pPr>
      <w:r w:rsidRPr="002A780E">
        <w:rPr>
          <w:sz w:val="28"/>
          <w:szCs w:val="28"/>
        </w:rPr>
        <w:t>Average events per day for each device</w:t>
      </w:r>
      <w:r w:rsidR="00500409">
        <w:rPr>
          <w:sz w:val="28"/>
          <w:szCs w:val="28"/>
        </w:rPr>
        <w:t>, as one gender can be using more of the mobile handsets than the other. Similarly, one age group (young) may be more used to mobile while other (old)</w:t>
      </w:r>
    </w:p>
    <w:p w14:paraId="6CA4CC29" w14:textId="5E21F87E" w:rsidR="0085119F" w:rsidRDefault="0085119F" w:rsidP="002A780E">
      <w:pPr>
        <w:pStyle w:val="ListNumber"/>
        <w:numPr>
          <w:ilvl w:val="0"/>
          <w:numId w:val="42"/>
        </w:numPr>
        <w:ind w:left="0" w:firstLine="0"/>
        <w:rPr>
          <w:sz w:val="28"/>
          <w:szCs w:val="28"/>
        </w:rPr>
      </w:pPr>
      <w:r w:rsidRPr="0085119F">
        <w:rPr>
          <w:sz w:val="28"/>
          <w:szCs w:val="28"/>
        </w:rPr>
        <w:t>Median used-time per device</w:t>
      </w:r>
      <w:r>
        <w:rPr>
          <w:sz w:val="28"/>
          <w:szCs w:val="28"/>
        </w:rPr>
        <w:t>, as one section of users may be more active at a particular time than others.</w:t>
      </w:r>
    </w:p>
    <w:p w14:paraId="5846DDBA" w14:textId="7D26A2EF" w:rsidR="0085119F" w:rsidRDefault="00517127" w:rsidP="00517127">
      <w:pPr>
        <w:pStyle w:val="ListNumber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br/>
      </w:r>
      <w:proofErr w:type="spellStart"/>
      <w:r w:rsidRPr="00517127">
        <w:rPr>
          <w:b/>
          <w:bCs/>
          <w:sz w:val="28"/>
          <w:szCs w:val="28"/>
        </w:rPr>
        <w:t>Advance_Visualisation</w:t>
      </w:r>
      <w:proofErr w:type="spellEnd"/>
      <w:r w:rsidRPr="00517127">
        <w:rPr>
          <w:b/>
          <w:bCs/>
          <w:sz w:val="28"/>
          <w:szCs w:val="28"/>
        </w:rPr>
        <w:t xml:space="preserve"> notebook: </w:t>
      </w:r>
      <w:r>
        <w:rPr>
          <w:b/>
          <w:bCs/>
          <w:sz w:val="28"/>
          <w:szCs w:val="28"/>
        </w:rPr>
        <w:t xml:space="preserve"> </w:t>
      </w:r>
      <w:r w:rsidRPr="00517127">
        <w:rPr>
          <w:sz w:val="28"/>
          <w:szCs w:val="28"/>
        </w:rPr>
        <w:t>In this note</w:t>
      </w:r>
      <w:r>
        <w:rPr>
          <w:sz w:val="28"/>
          <w:szCs w:val="28"/>
        </w:rPr>
        <w:t>book we did feature engineering related to latitude and longitude data.</w:t>
      </w:r>
    </w:p>
    <w:p w14:paraId="4E45961F" w14:textId="6B3D119F" w:rsidR="00517127" w:rsidRDefault="00517127" w:rsidP="00517127">
      <w:pPr>
        <w:pStyle w:val="ListNumber"/>
        <w:numPr>
          <w:ilvl w:val="0"/>
          <w:numId w:val="0"/>
        </w:numPr>
        <w:rPr>
          <w:sz w:val="28"/>
          <w:szCs w:val="28"/>
        </w:rPr>
      </w:pPr>
    </w:p>
    <w:p w14:paraId="21D6EDB3" w14:textId="6FE23ED7" w:rsidR="00517127" w:rsidRDefault="00517127" w:rsidP="00517127">
      <w:pPr>
        <w:pStyle w:val="Heading3"/>
        <w:numPr>
          <w:ilvl w:val="0"/>
          <w:numId w:val="42"/>
        </w:numPr>
        <w:shd w:val="clear" w:color="auto" w:fill="FFFFFF"/>
        <w:rPr>
          <w:rFonts w:asciiTheme="minorHAnsi" w:eastAsiaTheme="minorEastAsia" w:hAnsiTheme="minorHAnsi" w:cstheme="minorBidi"/>
          <w:color w:val="3B3838" w:themeColor="background2" w:themeShade="40"/>
          <w:sz w:val="28"/>
          <w:szCs w:val="28"/>
        </w:rPr>
      </w:pPr>
      <w:r w:rsidRPr="00517127">
        <w:rPr>
          <w:rFonts w:asciiTheme="minorHAnsi" w:eastAsiaTheme="minorEastAsia" w:hAnsiTheme="minorHAnsi" w:cstheme="minorBidi"/>
          <w:color w:val="3B3838" w:themeColor="background2" w:themeShade="40"/>
          <w:sz w:val="28"/>
          <w:szCs w:val="28"/>
        </w:rPr>
        <w:t>changes in the latitude and longitude details at different times of the day</w:t>
      </w:r>
    </w:p>
    <w:p w14:paraId="37B57051" w14:textId="77777777" w:rsidR="00BD0DE8" w:rsidRPr="00BD0DE8" w:rsidRDefault="00BD0DE8" w:rsidP="00BD0DE8">
      <w:pPr>
        <w:pStyle w:val="Heading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5) </w:t>
      </w:r>
      <w:r w:rsidRPr="00BD0DE8">
        <w:rPr>
          <w:b/>
          <w:bCs/>
          <w:sz w:val="28"/>
          <w:szCs w:val="28"/>
        </w:rPr>
        <w:t>Results interpreting the clusters formed as part of DBSCAN Clustering and how the cluster information is being used</w:t>
      </w:r>
    </w:p>
    <w:p w14:paraId="5591BE75" w14:textId="63D73793" w:rsidR="00517127" w:rsidRPr="00926C77" w:rsidRDefault="00BD0DE8" w:rsidP="00517127">
      <w:pPr>
        <w:rPr>
          <w:rFonts w:eastAsiaTheme="minorEastAsia"/>
          <w:color w:val="3B3838" w:themeColor="background2" w:themeShade="40"/>
          <w:sz w:val="28"/>
          <w:szCs w:val="28"/>
        </w:rPr>
      </w:pPr>
      <w:r w:rsidRPr="00926C77">
        <w:rPr>
          <w:rFonts w:eastAsiaTheme="minorEastAsia"/>
          <w:color w:val="3B3838" w:themeColor="background2" w:themeShade="40"/>
          <w:sz w:val="28"/>
          <w:szCs w:val="28"/>
        </w:rPr>
        <w:t>We used latitude and longitude for grouping the data in various cluster using DBSCAN as below:</w:t>
      </w:r>
    </w:p>
    <w:p w14:paraId="527C0048" w14:textId="79C5F73D" w:rsidR="00BD0DE8" w:rsidRDefault="00BD0DE8" w:rsidP="00517127">
      <w:r w:rsidRPr="00BD0DE8">
        <w:drawing>
          <wp:inline distT="0" distB="0" distL="0" distR="0" wp14:anchorId="3AAAE20F" wp14:editId="6034C26A">
            <wp:extent cx="5943600" cy="2147777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2337" cy="21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EA28" w14:textId="67EFD32D" w:rsidR="00BD0DE8" w:rsidRDefault="00BD0DE8" w:rsidP="00517127"/>
    <w:p w14:paraId="76854C99" w14:textId="12BB7810" w:rsidR="00BD0DE8" w:rsidRPr="00926C77" w:rsidRDefault="00926C77" w:rsidP="00517127">
      <w:pPr>
        <w:rPr>
          <w:rFonts w:eastAsiaTheme="minorEastAsia"/>
          <w:color w:val="3B3838" w:themeColor="background2" w:themeShade="40"/>
          <w:sz w:val="28"/>
          <w:szCs w:val="28"/>
        </w:rPr>
      </w:pPr>
      <w:r w:rsidRPr="00926C77">
        <w:rPr>
          <w:rFonts w:eastAsiaTheme="minorEastAsia"/>
          <w:color w:val="3B3838" w:themeColor="background2" w:themeShade="40"/>
          <w:sz w:val="28"/>
          <w:szCs w:val="28"/>
        </w:rPr>
        <w:t xml:space="preserve">Observation: Based on DBSCAN clustering, </w:t>
      </w:r>
      <w:r w:rsidR="00C7207F" w:rsidRPr="00926C77">
        <w:rPr>
          <w:rFonts w:eastAsiaTheme="minorEastAsia"/>
          <w:color w:val="3B3838" w:themeColor="background2" w:themeShade="40"/>
          <w:sz w:val="28"/>
          <w:szCs w:val="28"/>
        </w:rPr>
        <w:t>we</w:t>
      </w:r>
      <w:r w:rsidRPr="00926C77">
        <w:rPr>
          <w:rFonts w:eastAsiaTheme="minorEastAsia"/>
          <w:color w:val="3B3838" w:themeColor="background2" w:themeShade="40"/>
          <w:sz w:val="28"/>
          <w:szCs w:val="28"/>
        </w:rPr>
        <w:t xml:space="preserve"> have found that there are total of </w:t>
      </w:r>
      <w:r w:rsidR="00C7207F">
        <w:rPr>
          <w:rFonts w:eastAsiaTheme="minorEastAsia"/>
          <w:color w:val="3B3838" w:themeColor="background2" w:themeShade="40"/>
          <w:sz w:val="28"/>
          <w:szCs w:val="28"/>
        </w:rPr>
        <w:t>3639</w:t>
      </w:r>
      <w:r w:rsidRPr="00926C77">
        <w:rPr>
          <w:rFonts w:eastAsiaTheme="minorEastAsia"/>
          <w:color w:val="3B3838" w:themeColor="background2" w:themeShade="40"/>
          <w:sz w:val="28"/>
          <w:szCs w:val="28"/>
        </w:rPr>
        <w:t xml:space="preserve">, clusters based on longitude, latitude. We also created a special cluster for missing </w:t>
      </w:r>
      <w:proofErr w:type="spellStart"/>
      <w:r w:rsidRPr="00926C77">
        <w:rPr>
          <w:rFonts w:eastAsiaTheme="minorEastAsia"/>
          <w:color w:val="3B3838" w:themeColor="background2" w:themeShade="40"/>
          <w:sz w:val="28"/>
          <w:szCs w:val="28"/>
        </w:rPr>
        <w:t>lat</w:t>
      </w:r>
      <w:proofErr w:type="spellEnd"/>
      <w:r w:rsidRPr="00926C77">
        <w:rPr>
          <w:rFonts w:eastAsiaTheme="minorEastAsia"/>
          <w:color w:val="3B3838" w:themeColor="background2" w:themeShade="40"/>
          <w:sz w:val="28"/>
          <w:szCs w:val="28"/>
        </w:rPr>
        <w:t>/long data.</w:t>
      </w:r>
    </w:p>
    <w:p w14:paraId="7425A410" w14:textId="18DB5DA9" w:rsidR="00BD0DE8" w:rsidRPr="00926C77" w:rsidRDefault="00926C77" w:rsidP="00517127">
      <w:pPr>
        <w:rPr>
          <w:rFonts w:eastAsiaTheme="minorEastAsia"/>
          <w:color w:val="3B3838" w:themeColor="background2" w:themeShade="40"/>
          <w:sz w:val="28"/>
          <w:szCs w:val="28"/>
        </w:rPr>
      </w:pPr>
      <w:r w:rsidRPr="00926C77">
        <w:rPr>
          <w:rFonts w:eastAsiaTheme="minorEastAsia"/>
          <w:color w:val="3B3838" w:themeColor="background2" w:themeShade="40"/>
          <w:sz w:val="28"/>
          <w:szCs w:val="28"/>
        </w:rPr>
        <w:t xml:space="preserve">We used this clusters as a feature in our model building process. </w:t>
      </w:r>
    </w:p>
    <w:p w14:paraId="0E4915C6" w14:textId="3CF9C36C" w:rsidR="00BD0DE8" w:rsidRDefault="00BD0DE8" w:rsidP="00517127"/>
    <w:p w14:paraId="54CAD642" w14:textId="2995D86E" w:rsidR="00C7207F" w:rsidRDefault="00C7207F" w:rsidP="00517127">
      <w:r>
        <w:t>Note: There was no other subtask performed to improve the data cleaning and feature generation step.</w:t>
      </w:r>
    </w:p>
    <w:p w14:paraId="749CC003" w14:textId="781C4685" w:rsidR="00C7207F" w:rsidRDefault="00C7207F" w:rsidP="00517127"/>
    <w:p w14:paraId="6FCA46C9" w14:textId="3E0A9191" w:rsidR="00C7207F" w:rsidRDefault="00C7207F" w:rsidP="00517127"/>
    <w:p w14:paraId="367F4DF4" w14:textId="4CDE6128" w:rsidR="00C7207F" w:rsidRDefault="00C7207F" w:rsidP="00517127"/>
    <w:p w14:paraId="0A421B5E" w14:textId="2520A4D7" w:rsidR="00C7207F" w:rsidRDefault="00C7207F" w:rsidP="00517127"/>
    <w:p w14:paraId="70608EB7" w14:textId="434FEEAD" w:rsidR="00C7207F" w:rsidRDefault="00C7207F" w:rsidP="00517127"/>
    <w:p w14:paraId="6C8447C6" w14:textId="77777777" w:rsidR="00C7207F" w:rsidRDefault="00C7207F" w:rsidP="00517127"/>
    <w:p w14:paraId="2ECC7CE0" w14:textId="5CEE1824" w:rsidR="0027516E" w:rsidRPr="00BD0DE8" w:rsidRDefault="0027516E" w:rsidP="0027516E">
      <w:pPr>
        <w:pStyle w:val="Heading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6) All the </w:t>
      </w:r>
      <w:r w:rsidRPr="00C7207F">
        <w:rPr>
          <w:b/>
          <w:bCs/>
          <w:sz w:val="28"/>
          <w:szCs w:val="28"/>
        </w:rPr>
        <w:t>data preparation steps that were used before applying the ML algorith</w:t>
      </w:r>
      <w:r>
        <w:rPr>
          <w:b/>
          <w:bCs/>
          <w:sz w:val="28"/>
          <w:szCs w:val="28"/>
        </w:rPr>
        <w:t>m</w:t>
      </w:r>
    </w:p>
    <w:p w14:paraId="36D580A8" w14:textId="029A29A1" w:rsidR="00BD0DE8" w:rsidRPr="0002145A" w:rsidRDefault="0027516E" w:rsidP="007735C2">
      <w:pPr>
        <w:pStyle w:val="ListParagraph"/>
        <w:numPr>
          <w:ilvl w:val="0"/>
          <w:numId w:val="42"/>
        </w:numPr>
      </w:pPr>
      <w:r w:rsidRPr="0002145A">
        <w:rPr>
          <w:rFonts w:eastAsiaTheme="minorEastAsia"/>
          <w:color w:val="3B3838" w:themeColor="background2" w:themeShade="40"/>
          <w:sz w:val="28"/>
          <w:szCs w:val="28"/>
        </w:rPr>
        <w:t>W</w:t>
      </w:r>
      <w:r w:rsidR="0002145A">
        <w:rPr>
          <w:rFonts w:eastAsiaTheme="minorEastAsia"/>
          <w:color w:val="3B3838" w:themeColor="background2" w:themeShade="40"/>
          <w:sz w:val="28"/>
          <w:szCs w:val="28"/>
        </w:rPr>
        <w:t>e extracted label ids for each app. And updated in app events dataset.</w:t>
      </w:r>
    </w:p>
    <w:p w14:paraId="6F3BC387" w14:textId="3F6FFD70" w:rsidR="0002145A" w:rsidRPr="0002145A" w:rsidRDefault="0002145A" w:rsidP="007735C2">
      <w:pPr>
        <w:pStyle w:val="ListParagraph"/>
        <w:numPr>
          <w:ilvl w:val="0"/>
          <w:numId w:val="42"/>
        </w:numPr>
      </w:pPr>
      <w:r>
        <w:rPr>
          <w:rFonts w:eastAsiaTheme="minorEastAsia"/>
          <w:color w:val="3B3838" w:themeColor="background2" w:themeShade="40"/>
          <w:sz w:val="28"/>
          <w:szCs w:val="28"/>
        </w:rPr>
        <w:t>We also collected all the label ids for each event and updated events dataset.</w:t>
      </w:r>
    </w:p>
    <w:p w14:paraId="0E03EA74" w14:textId="4688EC89" w:rsidR="0002145A" w:rsidRPr="00607066" w:rsidRDefault="0002145A" w:rsidP="007735C2">
      <w:pPr>
        <w:pStyle w:val="ListParagraph"/>
        <w:numPr>
          <w:ilvl w:val="0"/>
          <w:numId w:val="42"/>
        </w:numPr>
      </w:pPr>
      <w:r>
        <w:rPr>
          <w:rFonts w:eastAsiaTheme="minorEastAsia"/>
          <w:color w:val="3B3838" w:themeColor="background2" w:themeShade="40"/>
          <w:sz w:val="28"/>
          <w:szCs w:val="28"/>
        </w:rPr>
        <w:t>Finally, the device ids are updated with all the associated label ids.</w:t>
      </w:r>
    </w:p>
    <w:p w14:paraId="0DE7251B" w14:textId="6315A3BA" w:rsidR="00607066" w:rsidRPr="00607066" w:rsidRDefault="00607066" w:rsidP="007735C2">
      <w:pPr>
        <w:pStyle w:val="ListParagraph"/>
        <w:numPr>
          <w:ilvl w:val="0"/>
          <w:numId w:val="42"/>
        </w:numPr>
      </w:pPr>
      <w:r>
        <w:rPr>
          <w:rFonts w:eastAsiaTheme="minorEastAsia"/>
          <w:color w:val="3B3838" w:themeColor="background2" w:themeShade="40"/>
          <w:sz w:val="28"/>
          <w:szCs w:val="28"/>
        </w:rPr>
        <w:t>Converted the features in One-Hot-Encoding</w:t>
      </w:r>
    </w:p>
    <w:p w14:paraId="50370DC8" w14:textId="266DFD6A" w:rsidR="00607066" w:rsidRPr="0074207D" w:rsidRDefault="007A31DD" w:rsidP="007735C2">
      <w:pPr>
        <w:pStyle w:val="ListParagraph"/>
        <w:numPr>
          <w:ilvl w:val="0"/>
          <w:numId w:val="42"/>
        </w:numPr>
      </w:pPr>
      <w:r>
        <w:rPr>
          <w:rFonts w:eastAsiaTheme="minorEastAsia"/>
          <w:color w:val="3B3838" w:themeColor="background2" w:themeShade="40"/>
          <w:sz w:val="28"/>
          <w:szCs w:val="28"/>
        </w:rPr>
        <w:t>Created the train and test split as per the file provided for train-test split</w:t>
      </w:r>
    </w:p>
    <w:p w14:paraId="649F886C" w14:textId="05A9AF25" w:rsidR="0074207D" w:rsidRPr="006B25AD" w:rsidRDefault="006B25AD" w:rsidP="007735C2">
      <w:pPr>
        <w:pStyle w:val="ListParagraph"/>
        <w:numPr>
          <w:ilvl w:val="0"/>
          <w:numId w:val="42"/>
        </w:numPr>
      </w:pPr>
      <w:r>
        <w:rPr>
          <w:rFonts w:eastAsiaTheme="minorEastAsia"/>
          <w:color w:val="3B3838" w:themeColor="background2" w:themeShade="40"/>
          <w:sz w:val="28"/>
          <w:szCs w:val="28"/>
        </w:rPr>
        <w:t xml:space="preserve">We created dummy variables for features like </w:t>
      </w:r>
      <w:r w:rsidRPr="006B25AD">
        <w:rPr>
          <w:rFonts w:eastAsiaTheme="minorEastAsia"/>
          <w:color w:val="3B3838" w:themeColor="background2" w:themeShade="40"/>
          <w:sz w:val="28"/>
          <w:szCs w:val="28"/>
        </w:rPr>
        <w:t>['</w:t>
      </w:r>
      <w:proofErr w:type="spellStart"/>
      <w:r w:rsidRPr="006B25AD">
        <w:rPr>
          <w:rFonts w:eastAsiaTheme="minorEastAsia"/>
          <w:color w:val="3B3838" w:themeColor="background2" w:themeShade="40"/>
          <w:sz w:val="28"/>
          <w:szCs w:val="28"/>
        </w:rPr>
        <w:t>phone_brand</w:t>
      </w:r>
      <w:proofErr w:type="spellEnd"/>
      <w:r w:rsidRPr="006B25AD">
        <w:rPr>
          <w:rFonts w:eastAsiaTheme="minorEastAsia"/>
          <w:color w:val="3B3838" w:themeColor="background2" w:themeShade="40"/>
          <w:sz w:val="28"/>
          <w:szCs w:val="28"/>
        </w:rPr>
        <w:t>', '</w:t>
      </w:r>
      <w:proofErr w:type="spellStart"/>
      <w:r w:rsidRPr="006B25AD">
        <w:rPr>
          <w:rFonts w:eastAsiaTheme="minorEastAsia"/>
          <w:color w:val="3B3838" w:themeColor="background2" w:themeShade="40"/>
          <w:sz w:val="28"/>
          <w:szCs w:val="28"/>
        </w:rPr>
        <w:t>device_model</w:t>
      </w:r>
      <w:proofErr w:type="spellEnd"/>
      <w:r w:rsidRPr="006B25AD">
        <w:rPr>
          <w:rFonts w:eastAsiaTheme="minorEastAsia"/>
          <w:color w:val="3B3838" w:themeColor="background2" w:themeShade="40"/>
          <w:sz w:val="28"/>
          <w:szCs w:val="28"/>
        </w:rPr>
        <w:t>', '</w:t>
      </w:r>
      <w:proofErr w:type="spellStart"/>
      <w:r w:rsidRPr="006B25AD">
        <w:rPr>
          <w:rFonts w:eastAsiaTheme="minorEastAsia"/>
          <w:color w:val="3B3838" w:themeColor="background2" w:themeShade="40"/>
          <w:sz w:val="28"/>
          <w:szCs w:val="28"/>
        </w:rPr>
        <w:t>group_cat</w:t>
      </w:r>
      <w:proofErr w:type="spellEnd"/>
      <w:r w:rsidRPr="006B25AD">
        <w:rPr>
          <w:rFonts w:eastAsiaTheme="minorEastAsia"/>
          <w:color w:val="3B3838" w:themeColor="background2" w:themeShade="40"/>
          <w:sz w:val="28"/>
          <w:szCs w:val="28"/>
        </w:rPr>
        <w:t>', '</w:t>
      </w:r>
      <w:proofErr w:type="spellStart"/>
      <w:r w:rsidRPr="006B25AD">
        <w:rPr>
          <w:rFonts w:eastAsiaTheme="minorEastAsia"/>
          <w:color w:val="3B3838" w:themeColor="background2" w:themeShade="40"/>
          <w:sz w:val="28"/>
          <w:szCs w:val="28"/>
        </w:rPr>
        <w:t>loc_cluster</w:t>
      </w:r>
      <w:proofErr w:type="spellEnd"/>
      <w:r w:rsidRPr="006B25AD">
        <w:rPr>
          <w:rFonts w:eastAsiaTheme="minorEastAsia"/>
          <w:color w:val="3B3838" w:themeColor="background2" w:themeShade="40"/>
          <w:sz w:val="28"/>
          <w:szCs w:val="28"/>
        </w:rPr>
        <w:t>']</w:t>
      </w:r>
    </w:p>
    <w:p w14:paraId="59B0CB8C" w14:textId="10A95467" w:rsidR="006B25AD" w:rsidRPr="00057734" w:rsidRDefault="00057734" w:rsidP="007735C2">
      <w:pPr>
        <w:pStyle w:val="ListParagraph"/>
        <w:numPr>
          <w:ilvl w:val="0"/>
          <w:numId w:val="42"/>
        </w:numPr>
      </w:pPr>
      <w:r>
        <w:rPr>
          <w:rFonts w:eastAsiaTheme="minorEastAsia"/>
          <w:color w:val="3B3838" w:themeColor="background2" w:themeShade="40"/>
          <w:sz w:val="28"/>
          <w:szCs w:val="28"/>
        </w:rPr>
        <w:t>After all the above processing we saved the test and train split in separate files for further building models on with them.</w:t>
      </w:r>
    </w:p>
    <w:p w14:paraId="4B179FC6" w14:textId="77777777" w:rsidR="00057734" w:rsidRPr="0002145A" w:rsidRDefault="00057734" w:rsidP="007735C2">
      <w:pPr>
        <w:pStyle w:val="ListParagraph"/>
        <w:numPr>
          <w:ilvl w:val="0"/>
          <w:numId w:val="42"/>
        </w:numPr>
      </w:pPr>
    </w:p>
    <w:p w14:paraId="36CDDFD0" w14:textId="27011F0C" w:rsidR="0002145A" w:rsidRDefault="0002145A" w:rsidP="0002145A">
      <w:pPr>
        <w:pStyle w:val="ListParagraph"/>
      </w:pPr>
    </w:p>
    <w:p w14:paraId="7110C9CD" w14:textId="2C1AB163" w:rsidR="006909E2" w:rsidRDefault="006909E2" w:rsidP="0002145A">
      <w:pPr>
        <w:pStyle w:val="ListParagraph"/>
      </w:pPr>
    </w:p>
    <w:p w14:paraId="74D63C81" w14:textId="45112F42" w:rsidR="006909E2" w:rsidRPr="00BD0DE8" w:rsidRDefault="006909E2" w:rsidP="006909E2">
      <w:pPr>
        <w:pStyle w:val="Heading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 xml:space="preserve">) </w:t>
      </w:r>
      <w:r w:rsidR="00F86FF0" w:rsidRPr="00F86FF0">
        <w:rPr>
          <w:b/>
          <w:bCs/>
          <w:sz w:val="28"/>
          <w:szCs w:val="28"/>
        </w:rPr>
        <w:t>Documentation of all the machine learning models</w:t>
      </w:r>
    </w:p>
    <w:p w14:paraId="4C96E024" w14:textId="4E7A89C2" w:rsidR="00F86FF0" w:rsidRDefault="0029646D" w:rsidP="00F86FF0">
      <w:r w:rsidRPr="00F86FF0">
        <w:drawing>
          <wp:anchor distT="0" distB="0" distL="114300" distR="114300" simplePos="0" relativeHeight="251672576" behindDoc="1" locked="0" layoutInCell="1" allowOverlap="1" wp14:anchorId="2E89C231" wp14:editId="4E03AE3E">
            <wp:simplePos x="0" y="0"/>
            <wp:positionH relativeFrom="margin">
              <wp:align>right</wp:align>
            </wp:positionH>
            <wp:positionV relativeFrom="paragraph">
              <wp:posOffset>403585</wp:posOffset>
            </wp:positionV>
            <wp:extent cx="5943600" cy="1783715"/>
            <wp:effectExtent l="0" t="0" r="0" b="6985"/>
            <wp:wrapTight wrapText="bothSides">
              <wp:wrapPolygon edited="0">
                <wp:start x="0" y="0"/>
                <wp:lineTo x="0" y="21454"/>
                <wp:lineTo x="21531" y="21454"/>
                <wp:lineTo x="21531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6FF0">
        <w:t>We have built following models as per model building exercise.</w:t>
      </w:r>
    </w:p>
    <w:p w14:paraId="4E333403" w14:textId="6B4FC756" w:rsidR="00F86FF0" w:rsidRDefault="00F86FF0" w:rsidP="0002145A">
      <w:pPr>
        <w:pStyle w:val="ListParagraph"/>
      </w:pPr>
    </w:p>
    <w:p w14:paraId="6E9F2E98" w14:textId="706A1E11" w:rsidR="00B97099" w:rsidRDefault="00B97099" w:rsidP="0002145A">
      <w:pPr>
        <w:pStyle w:val="ListParagraph"/>
      </w:pPr>
    </w:p>
    <w:p w14:paraId="3210608C" w14:textId="78F06BD5" w:rsidR="00B97099" w:rsidRDefault="00B97099" w:rsidP="0002145A">
      <w:pPr>
        <w:pStyle w:val="ListParagraph"/>
      </w:pPr>
      <w:r w:rsidRPr="00B97099">
        <w:lastRenderedPageBreak/>
        <w:drawing>
          <wp:anchor distT="0" distB="0" distL="114300" distR="114300" simplePos="0" relativeHeight="251673600" behindDoc="1" locked="0" layoutInCell="1" allowOverlap="1" wp14:anchorId="3A65D5AC" wp14:editId="40452777">
            <wp:simplePos x="0" y="0"/>
            <wp:positionH relativeFrom="column">
              <wp:posOffset>-396815</wp:posOffset>
            </wp:positionH>
            <wp:positionV relativeFrom="paragraph">
              <wp:posOffset>611</wp:posOffset>
            </wp:positionV>
            <wp:extent cx="4010585" cy="981212"/>
            <wp:effectExtent l="0" t="0" r="9525" b="9525"/>
            <wp:wrapTight wrapText="bothSides">
              <wp:wrapPolygon edited="0">
                <wp:start x="0" y="0"/>
                <wp:lineTo x="0" y="21390"/>
                <wp:lineTo x="21549" y="21390"/>
                <wp:lineTo x="21549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3FCCF" w14:textId="3807E6BC" w:rsidR="006909E2" w:rsidRDefault="006909E2" w:rsidP="0002145A">
      <w:pPr>
        <w:pStyle w:val="ListParagraph"/>
      </w:pPr>
    </w:p>
    <w:p w14:paraId="222B975C" w14:textId="7D5A6ED2" w:rsidR="00B97099" w:rsidRDefault="00B97099" w:rsidP="0002145A">
      <w:pPr>
        <w:pStyle w:val="ListParagraph"/>
      </w:pPr>
    </w:p>
    <w:p w14:paraId="115A7CA8" w14:textId="576CF100" w:rsidR="00B97099" w:rsidRDefault="00B97099" w:rsidP="0002145A">
      <w:pPr>
        <w:pStyle w:val="ListParagraph"/>
      </w:pPr>
    </w:p>
    <w:p w14:paraId="09668124" w14:textId="1B070683" w:rsidR="00B97099" w:rsidRDefault="00B97099" w:rsidP="0002145A">
      <w:pPr>
        <w:pStyle w:val="ListParagraph"/>
      </w:pPr>
      <w:r w:rsidRPr="00B97099">
        <w:drawing>
          <wp:anchor distT="0" distB="0" distL="114300" distR="114300" simplePos="0" relativeHeight="251675648" behindDoc="1" locked="0" layoutInCell="1" allowOverlap="1" wp14:anchorId="1719FE7A" wp14:editId="77917F04">
            <wp:simplePos x="0" y="0"/>
            <wp:positionH relativeFrom="margin">
              <wp:align>right</wp:align>
            </wp:positionH>
            <wp:positionV relativeFrom="paragraph">
              <wp:posOffset>4472569</wp:posOffset>
            </wp:positionV>
            <wp:extent cx="5943600" cy="3127375"/>
            <wp:effectExtent l="0" t="0" r="0" b="0"/>
            <wp:wrapTight wrapText="bothSides">
              <wp:wrapPolygon edited="0">
                <wp:start x="0" y="0"/>
                <wp:lineTo x="0" y="21446"/>
                <wp:lineTo x="21531" y="21446"/>
                <wp:lineTo x="21531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7099">
        <w:drawing>
          <wp:anchor distT="0" distB="0" distL="114300" distR="114300" simplePos="0" relativeHeight="251674624" behindDoc="1" locked="0" layoutInCell="1" allowOverlap="1" wp14:anchorId="1BC4AC9E" wp14:editId="1359A742">
            <wp:simplePos x="0" y="0"/>
            <wp:positionH relativeFrom="column">
              <wp:posOffset>-292999</wp:posOffset>
            </wp:positionH>
            <wp:positionV relativeFrom="paragraph">
              <wp:posOffset>323215</wp:posOffset>
            </wp:positionV>
            <wp:extent cx="5943600" cy="3862070"/>
            <wp:effectExtent l="0" t="0" r="0" b="5080"/>
            <wp:wrapTight wrapText="bothSides">
              <wp:wrapPolygon edited="0">
                <wp:start x="0" y="0"/>
                <wp:lineTo x="0" y="21522"/>
                <wp:lineTo x="21531" y="21522"/>
                <wp:lineTo x="21531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38E16" w14:textId="66A9B914" w:rsidR="00B97099" w:rsidRDefault="0093601A" w:rsidP="0002145A">
      <w:pPr>
        <w:pStyle w:val="ListParagraph"/>
      </w:pPr>
      <w:r w:rsidRPr="0093601A">
        <w:lastRenderedPageBreak/>
        <w:drawing>
          <wp:anchor distT="0" distB="0" distL="114300" distR="114300" simplePos="0" relativeHeight="251676672" behindDoc="1" locked="0" layoutInCell="1" allowOverlap="1" wp14:anchorId="00289F93" wp14:editId="3FF2F9B0">
            <wp:simplePos x="0" y="0"/>
            <wp:positionH relativeFrom="margin">
              <wp:align>right</wp:align>
            </wp:positionH>
            <wp:positionV relativeFrom="paragraph">
              <wp:posOffset>72</wp:posOffset>
            </wp:positionV>
            <wp:extent cx="5943600" cy="3743325"/>
            <wp:effectExtent l="0" t="0" r="0" b="9525"/>
            <wp:wrapTight wrapText="bothSides">
              <wp:wrapPolygon edited="0">
                <wp:start x="0" y="0"/>
                <wp:lineTo x="0" y="21545"/>
                <wp:lineTo x="21531" y="21545"/>
                <wp:lineTo x="21531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6601" cy="3745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11C364D" w14:textId="6761B405" w:rsidR="00B97099" w:rsidRDefault="00417F49" w:rsidP="00D86B63">
      <w:r w:rsidRPr="00417F49">
        <w:drawing>
          <wp:anchor distT="0" distB="0" distL="114300" distR="114300" simplePos="0" relativeHeight="251677696" behindDoc="1" locked="0" layoutInCell="1" allowOverlap="1" wp14:anchorId="3486A444" wp14:editId="319DC6CC">
            <wp:simplePos x="0" y="0"/>
            <wp:positionH relativeFrom="column">
              <wp:posOffset>-259080</wp:posOffset>
            </wp:positionH>
            <wp:positionV relativeFrom="paragraph">
              <wp:posOffset>600075</wp:posOffset>
            </wp:positionV>
            <wp:extent cx="5943600" cy="379095"/>
            <wp:effectExtent l="0" t="0" r="0" b="1905"/>
            <wp:wrapTight wrapText="bothSides">
              <wp:wrapPolygon edited="0">
                <wp:start x="0" y="0"/>
                <wp:lineTo x="0" y="20623"/>
                <wp:lineTo x="21531" y="20623"/>
                <wp:lineTo x="21531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86B63" w:rsidRPr="00D86B63">
        <w:rPr>
          <w:b/>
          <w:bCs/>
        </w:rPr>
        <w:t>Observation:</w:t>
      </w:r>
      <w:r w:rsidR="00D86B63">
        <w:t xml:space="preserve"> As we found out that the accuracy was not very good for this model we will keep trying with other models.</w:t>
      </w:r>
    </w:p>
    <w:p w14:paraId="2A4410EA" w14:textId="77777777" w:rsidR="00417F49" w:rsidRDefault="00417F49" w:rsidP="00D86B63"/>
    <w:p w14:paraId="4F4C8966" w14:textId="54711282" w:rsidR="00D86B63" w:rsidRDefault="00417F49" w:rsidP="00D86B63">
      <w:r w:rsidRPr="00417F49">
        <w:drawing>
          <wp:inline distT="0" distB="0" distL="0" distR="0" wp14:anchorId="4EADA530" wp14:editId="5C3B0FC5">
            <wp:extent cx="5943600" cy="19646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F792" w14:textId="6E4F513C" w:rsidR="0010148F" w:rsidRDefault="0010148F" w:rsidP="00D86B63"/>
    <w:p w14:paraId="73EC5C4F" w14:textId="4D9E4A18" w:rsidR="0010148F" w:rsidRDefault="0010148F" w:rsidP="00D86B63"/>
    <w:p w14:paraId="4C8D5D40" w14:textId="663F349E" w:rsidR="0010148F" w:rsidRDefault="0010148F" w:rsidP="00D86B63"/>
    <w:p w14:paraId="21D27F78" w14:textId="1227136A" w:rsidR="0010148F" w:rsidRDefault="0010148F" w:rsidP="00D86B63">
      <w:r w:rsidRPr="0010148F">
        <w:lastRenderedPageBreak/>
        <w:drawing>
          <wp:inline distT="0" distB="0" distL="0" distR="0" wp14:anchorId="7FFFFBB5" wp14:editId="718EE654">
            <wp:extent cx="5943600" cy="133921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7665" w14:textId="701C7080" w:rsidR="0010148F" w:rsidRDefault="0010148F" w:rsidP="00D86B63">
      <w:r w:rsidRPr="0010148F">
        <w:drawing>
          <wp:inline distT="0" distB="0" distL="0" distR="0" wp14:anchorId="0E14C8D4" wp14:editId="094F341C">
            <wp:extent cx="5943600" cy="281495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A184" w14:textId="02BD14C1" w:rsidR="00D86B63" w:rsidRDefault="00D86B63" w:rsidP="00D86B63"/>
    <w:p w14:paraId="2AD1F4C0" w14:textId="2EFCF35E" w:rsidR="00D86B63" w:rsidRDefault="0010148F" w:rsidP="00D86B63">
      <w:r w:rsidRPr="0010148F">
        <w:drawing>
          <wp:inline distT="0" distB="0" distL="0" distR="0" wp14:anchorId="527BE7FC" wp14:editId="59F534F1">
            <wp:extent cx="5943600" cy="329120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339E" w14:textId="28F764B3" w:rsidR="0010148F" w:rsidRDefault="0010148F" w:rsidP="00D86B63">
      <w:r w:rsidRPr="0010148F">
        <w:lastRenderedPageBreak/>
        <w:drawing>
          <wp:inline distT="0" distB="0" distL="0" distR="0" wp14:anchorId="1FF403CC" wp14:editId="4B6CD36A">
            <wp:extent cx="5943600" cy="49174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CAD" w14:textId="5928A69A" w:rsidR="0010148F" w:rsidRDefault="00D16D90" w:rsidP="00D86B63">
      <w:r w:rsidRPr="00D16D90">
        <w:rPr>
          <w:b/>
          <w:bCs/>
        </w:rPr>
        <w:t>Observation</w:t>
      </w:r>
      <w:r>
        <w:t>: Here we observed that the accuracy of the model has been improved also the other matrices are much better.</w:t>
      </w:r>
    </w:p>
    <w:p w14:paraId="078C3FD6" w14:textId="3C3C7A0A" w:rsidR="00D16D90" w:rsidRDefault="00D16D90" w:rsidP="00D86B63"/>
    <w:p w14:paraId="77229C7C" w14:textId="05DA2C7F" w:rsidR="002972F8" w:rsidRDefault="002972F8" w:rsidP="00D86B63"/>
    <w:p w14:paraId="1DE9C9E6" w14:textId="2CF33427" w:rsidR="002972F8" w:rsidRDefault="002972F8" w:rsidP="00D86B63"/>
    <w:p w14:paraId="09248D78" w14:textId="5A53EB24" w:rsidR="002972F8" w:rsidRDefault="002972F8" w:rsidP="00D86B63"/>
    <w:p w14:paraId="6070A6E8" w14:textId="5CC00286" w:rsidR="002972F8" w:rsidRDefault="002972F8" w:rsidP="00D86B63"/>
    <w:p w14:paraId="4D2DAC44" w14:textId="6C368185" w:rsidR="002972F8" w:rsidRDefault="002972F8" w:rsidP="00D86B63"/>
    <w:p w14:paraId="0213BCD6" w14:textId="4A401869" w:rsidR="002972F8" w:rsidRDefault="002972F8" w:rsidP="00D86B63"/>
    <w:p w14:paraId="17F5569B" w14:textId="3A08365A" w:rsidR="002972F8" w:rsidRDefault="002972F8" w:rsidP="00D86B63"/>
    <w:p w14:paraId="6819DD74" w14:textId="4351A546" w:rsidR="002972F8" w:rsidRDefault="002972F8" w:rsidP="00D86B63"/>
    <w:p w14:paraId="2E3E4B1E" w14:textId="77777777" w:rsidR="002972F8" w:rsidRDefault="002972F8" w:rsidP="00D86B63"/>
    <w:p w14:paraId="15E438CA" w14:textId="66144768" w:rsidR="00D16D90" w:rsidRDefault="002972F8" w:rsidP="00D86B63">
      <w:r w:rsidRPr="002972F8">
        <w:lastRenderedPageBreak/>
        <w:drawing>
          <wp:inline distT="0" distB="0" distL="0" distR="0" wp14:anchorId="33045598" wp14:editId="243EC8CA">
            <wp:extent cx="5943600" cy="2514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0FD2" w14:textId="26D48BD3" w:rsidR="00B97099" w:rsidRDefault="002972F8" w:rsidP="0002145A">
      <w:pPr>
        <w:pStyle w:val="ListParagraph"/>
      </w:pPr>
      <w:r w:rsidRPr="002972F8">
        <w:drawing>
          <wp:inline distT="0" distB="0" distL="0" distR="0" wp14:anchorId="123910A8" wp14:editId="2643DE85">
            <wp:extent cx="5046453" cy="4694387"/>
            <wp:effectExtent l="0" t="0" r="190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2858" cy="470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F3E5" w14:textId="02A3AC23" w:rsidR="002972F8" w:rsidRDefault="002972F8" w:rsidP="0002145A">
      <w:pPr>
        <w:pStyle w:val="ListParagraph"/>
      </w:pPr>
      <w:r w:rsidRPr="002972F8">
        <w:drawing>
          <wp:inline distT="0" distB="0" distL="0" distR="0" wp14:anchorId="7031A660" wp14:editId="2457ABB9">
            <wp:extent cx="3764407" cy="3347049"/>
            <wp:effectExtent l="0" t="0" r="762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69028" cy="335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6AE4" w14:textId="70E05094" w:rsidR="00946972" w:rsidRDefault="006576C9" w:rsidP="0002145A">
      <w:pPr>
        <w:pStyle w:val="ListParagraph"/>
      </w:pPr>
      <w:r w:rsidRPr="006576C9">
        <w:lastRenderedPageBreak/>
        <w:drawing>
          <wp:inline distT="0" distB="0" distL="0" distR="0" wp14:anchorId="6AF7D1A6" wp14:editId="4C4E3F54">
            <wp:extent cx="5943600" cy="39649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4083" w14:textId="1B37E072" w:rsidR="006576C9" w:rsidRDefault="006576C9" w:rsidP="0002145A">
      <w:pPr>
        <w:pStyle w:val="ListParagraph"/>
      </w:pPr>
    </w:p>
    <w:p w14:paraId="49AA3CBF" w14:textId="73479DB5" w:rsidR="006576C9" w:rsidRDefault="00F04287" w:rsidP="0002145A">
      <w:pPr>
        <w:pStyle w:val="ListParagraph"/>
      </w:pPr>
      <w:r w:rsidRPr="00F04287">
        <w:rPr>
          <w:b/>
          <w:bCs/>
        </w:rPr>
        <w:t>Observation</w:t>
      </w:r>
      <w:r>
        <w:t xml:space="preserve">: We have found that there is not a much difference in accuracy, however was reduce. Hence, we can confirm that </w:t>
      </w:r>
      <w:proofErr w:type="spellStart"/>
      <w:r>
        <w:t>XGBoost</w:t>
      </w:r>
      <w:proofErr w:type="spellEnd"/>
      <w:r>
        <w:t xml:space="preserve"> was the best model and same has been used to generate pickle file at later stage for flask application</w:t>
      </w:r>
      <w:r w:rsidR="00DD075C">
        <w:t>.</w:t>
      </w:r>
    </w:p>
    <w:p w14:paraId="1D7A2C8E" w14:textId="730C0A8A" w:rsidR="0094300C" w:rsidRDefault="0094300C" w:rsidP="0002145A">
      <w:pPr>
        <w:pStyle w:val="ListParagraph"/>
      </w:pPr>
    </w:p>
    <w:p w14:paraId="2FFD50DC" w14:textId="2413E429" w:rsidR="0094300C" w:rsidRDefault="0094300C" w:rsidP="0002145A">
      <w:pPr>
        <w:pStyle w:val="ListParagraph"/>
      </w:pPr>
    </w:p>
    <w:p w14:paraId="2A24C360" w14:textId="5F68027B" w:rsidR="0094300C" w:rsidRDefault="0094300C" w:rsidP="0002145A">
      <w:pPr>
        <w:pStyle w:val="ListParagraph"/>
      </w:pPr>
    </w:p>
    <w:p w14:paraId="343402E6" w14:textId="4A5FFFB4" w:rsidR="0094300C" w:rsidRDefault="0094300C" w:rsidP="0002145A">
      <w:pPr>
        <w:pStyle w:val="ListParagraph"/>
      </w:pPr>
    </w:p>
    <w:p w14:paraId="5FE18789" w14:textId="6A19893B" w:rsidR="0094300C" w:rsidRDefault="0094300C" w:rsidP="0002145A">
      <w:pPr>
        <w:pStyle w:val="ListParagraph"/>
      </w:pPr>
    </w:p>
    <w:p w14:paraId="70B27CF0" w14:textId="0A700198" w:rsidR="0094300C" w:rsidRDefault="0094300C" w:rsidP="0002145A">
      <w:pPr>
        <w:pStyle w:val="ListParagraph"/>
      </w:pPr>
    </w:p>
    <w:p w14:paraId="05F9E82F" w14:textId="5F4CFCE2" w:rsidR="0094300C" w:rsidRDefault="0094300C" w:rsidP="0002145A">
      <w:pPr>
        <w:pStyle w:val="ListParagraph"/>
      </w:pPr>
    </w:p>
    <w:p w14:paraId="278E5194" w14:textId="19DC6EB0" w:rsidR="0094300C" w:rsidRDefault="0094300C" w:rsidP="0002145A">
      <w:pPr>
        <w:pStyle w:val="ListParagraph"/>
      </w:pPr>
    </w:p>
    <w:p w14:paraId="388F1A33" w14:textId="64ECDC35" w:rsidR="0094300C" w:rsidRDefault="0094300C" w:rsidP="0002145A">
      <w:pPr>
        <w:pStyle w:val="ListParagraph"/>
      </w:pPr>
    </w:p>
    <w:p w14:paraId="6DC8DA9B" w14:textId="4D776817" w:rsidR="0094300C" w:rsidRDefault="0094300C" w:rsidP="0002145A">
      <w:pPr>
        <w:pStyle w:val="ListParagraph"/>
      </w:pPr>
    </w:p>
    <w:p w14:paraId="78E116E4" w14:textId="6E380F2D" w:rsidR="0094300C" w:rsidRDefault="0094300C" w:rsidP="0002145A">
      <w:pPr>
        <w:pStyle w:val="ListParagraph"/>
      </w:pPr>
    </w:p>
    <w:p w14:paraId="77AB3658" w14:textId="7E50B7B0" w:rsidR="0094300C" w:rsidRDefault="0094300C" w:rsidP="0002145A">
      <w:pPr>
        <w:pStyle w:val="ListParagraph"/>
      </w:pPr>
    </w:p>
    <w:p w14:paraId="79A3E687" w14:textId="1FCFB22B" w:rsidR="0094300C" w:rsidRDefault="0094300C" w:rsidP="0002145A">
      <w:pPr>
        <w:pStyle w:val="ListParagraph"/>
      </w:pPr>
    </w:p>
    <w:p w14:paraId="7DF2EF76" w14:textId="6BD98BE2" w:rsidR="0094300C" w:rsidRDefault="0094300C" w:rsidP="0002145A">
      <w:pPr>
        <w:pStyle w:val="ListParagraph"/>
      </w:pPr>
    </w:p>
    <w:p w14:paraId="13D84D6C" w14:textId="77777777" w:rsidR="0094300C" w:rsidRDefault="0094300C" w:rsidP="0002145A">
      <w:pPr>
        <w:pStyle w:val="ListParagraph"/>
      </w:pPr>
    </w:p>
    <w:p w14:paraId="4E9B57AD" w14:textId="387F5673" w:rsidR="00D646AE" w:rsidRDefault="00D646AE" w:rsidP="0002145A">
      <w:pPr>
        <w:pStyle w:val="ListParagraph"/>
      </w:pPr>
    </w:p>
    <w:p w14:paraId="08244203" w14:textId="37B4EEFD" w:rsidR="00D646AE" w:rsidRDefault="00917B09" w:rsidP="0002145A">
      <w:pPr>
        <w:pStyle w:val="ListParagraph"/>
      </w:pPr>
      <w:r w:rsidRPr="00917B09">
        <w:lastRenderedPageBreak/>
        <w:drawing>
          <wp:inline distT="0" distB="0" distL="0" distR="0" wp14:anchorId="23B63CA7" wp14:editId="1B5C1C43">
            <wp:extent cx="5943600" cy="9169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1FAD" w14:textId="49FB5997" w:rsidR="00917B09" w:rsidRDefault="00917B09" w:rsidP="0002145A">
      <w:pPr>
        <w:pStyle w:val="ListParagraph"/>
      </w:pPr>
    </w:p>
    <w:p w14:paraId="2A35B2AD" w14:textId="3ACE1F2F" w:rsidR="00917B09" w:rsidRDefault="00917B09" w:rsidP="0002145A">
      <w:pPr>
        <w:pStyle w:val="ListParagraph"/>
      </w:pPr>
      <w:r w:rsidRPr="00917B09">
        <w:drawing>
          <wp:inline distT="0" distB="0" distL="0" distR="0" wp14:anchorId="15E3E1B2" wp14:editId="0886EA10">
            <wp:extent cx="5943600" cy="2667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30D5" w14:textId="2058BB7D" w:rsidR="00917B09" w:rsidRDefault="00917B09" w:rsidP="0002145A">
      <w:pPr>
        <w:pStyle w:val="ListParagraph"/>
      </w:pPr>
      <w:r w:rsidRPr="00917B09">
        <w:drawing>
          <wp:inline distT="0" distB="0" distL="0" distR="0" wp14:anchorId="340FA167" wp14:editId="70DC2EC6">
            <wp:extent cx="5943600" cy="53054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6ED3" w14:textId="440D1C72" w:rsidR="00726850" w:rsidRDefault="00726850" w:rsidP="0002145A">
      <w:pPr>
        <w:pStyle w:val="ListParagraph"/>
      </w:pPr>
      <w:r w:rsidRPr="00726850">
        <w:rPr>
          <w:b/>
          <w:bCs/>
        </w:rPr>
        <w:t>Observation:</w:t>
      </w:r>
      <w:r>
        <w:rPr>
          <w:b/>
          <w:bCs/>
        </w:rPr>
        <w:t xml:space="preserve"> </w:t>
      </w:r>
      <w:r w:rsidRPr="00726850">
        <w:t>We</w:t>
      </w:r>
      <w:r>
        <w:t xml:space="preserve"> have seen that the model has a </w:t>
      </w:r>
      <w:proofErr w:type="spellStart"/>
      <w:r>
        <w:t>RSquared</w:t>
      </w:r>
      <w:proofErr w:type="spellEnd"/>
      <w:r>
        <w:t xml:space="preserve"> of 0.855. We can try with other techniques to see improvement.</w:t>
      </w:r>
    </w:p>
    <w:p w14:paraId="46092285" w14:textId="677E31BD" w:rsidR="00B762B6" w:rsidRDefault="00B762B6" w:rsidP="0002145A">
      <w:pPr>
        <w:pStyle w:val="ListParagraph"/>
      </w:pPr>
    </w:p>
    <w:p w14:paraId="6F470F4D" w14:textId="1422EF8B" w:rsidR="00B762B6" w:rsidRDefault="00B762B6" w:rsidP="0002145A">
      <w:pPr>
        <w:pStyle w:val="ListParagraph"/>
      </w:pPr>
    </w:p>
    <w:p w14:paraId="1B4C50A2" w14:textId="59BE25F9" w:rsidR="00B762B6" w:rsidRDefault="00B762B6" w:rsidP="0002145A">
      <w:pPr>
        <w:pStyle w:val="ListParagraph"/>
      </w:pPr>
    </w:p>
    <w:p w14:paraId="6EC3BA77" w14:textId="65D54E7B" w:rsidR="00B762B6" w:rsidRDefault="00B762B6" w:rsidP="0002145A">
      <w:pPr>
        <w:pStyle w:val="ListParagraph"/>
      </w:pPr>
    </w:p>
    <w:p w14:paraId="4330AA36" w14:textId="3CFEB82D" w:rsidR="00B762B6" w:rsidRDefault="00B762B6" w:rsidP="0002145A">
      <w:pPr>
        <w:pStyle w:val="ListParagraph"/>
      </w:pPr>
    </w:p>
    <w:p w14:paraId="12EC7908" w14:textId="77777777" w:rsidR="00B762B6" w:rsidRDefault="00B762B6" w:rsidP="0002145A">
      <w:pPr>
        <w:pStyle w:val="ListParagraph"/>
      </w:pPr>
    </w:p>
    <w:p w14:paraId="12EC2B18" w14:textId="06EC635F" w:rsidR="00726850" w:rsidRDefault="00726850" w:rsidP="0002145A">
      <w:pPr>
        <w:pStyle w:val="ListParagraph"/>
        <w:rPr>
          <w:b/>
          <w:bCs/>
        </w:rPr>
      </w:pPr>
    </w:p>
    <w:p w14:paraId="35ACF5E6" w14:textId="14EBE3DA" w:rsidR="004B29C4" w:rsidRDefault="00B762B6" w:rsidP="0002145A">
      <w:pPr>
        <w:pStyle w:val="ListParagraph"/>
        <w:rPr>
          <w:b/>
          <w:bCs/>
        </w:rPr>
      </w:pPr>
      <w:r w:rsidRPr="00B762B6">
        <w:rPr>
          <w:b/>
          <w:bCs/>
        </w:rPr>
        <w:lastRenderedPageBreak/>
        <w:drawing>
          <wp:inline distT="0" distB="0" distL="0" distR="0" wp14:anchorId="129BC797" wp14:editId="0DBA6DA5">
            <wp:extent cx="5943600" cy="2927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E1A9" w14:textId="3BD06BCA" w:rsidR="00B762B6" w:rsidRDefault="00B762B6" w:rsidP="0002145A">
      <w:pPr>
        <w:pStyle w:val="ListParagraph"/>
        <w:rPr>
          <w:b/>
          <w:bCs/>
        </w:rPr>
      </w:pPr>
      <w:r w:rsidRPr="00B762B6">
        <w:rPr>
          <w:b/>
          <w:bCs/>
        </w:rPr>
        <w:drawing>
          <wp:inline distT="0" distB="0" distL="0" distR="0" wp14:anchorId="707895CC" wp14:editId="0FEABFE5">
            <wp:extent cx="5943600" cy="14687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F5AE" w14:textId="389FE251" w:rsidR="00B762B6" w:rsidRDefault="00B762B6" w:rsidP="0002145A">
      <w:pPr>
        <w:pStyle w:val="ListParagraph"/>
        <w:rPr>
          <w:b/>
          <w:bCs/>
        </w:rPr>
      </w:pPr>
    </w:p>
    <w:p w14:paraId="68BA202E" w14:textId="45F2BBC1" w:rsidR="00B762B6" w:rsidRDefault="000177FD" w:rsidP="0002145A">
      <w:pPr>
        <w:pStyle w:val="ListParagraph"/>
        <w:rPr>
          <w:b/>
          <w:bCs/>
        </w:rPr>
      </w:pPr>
      <w:r w:rsidRPr="000177FD">
        <w:rPr>
          <w:b/>
          <w:bCs/>
        </w:rPr>
        <w:drawing>
          <wp:inline distT="0" distB="0" distL="0" distR="0" wp14:anchorId="016B1B4B" wp14:editId="5DE21955">
            <wp:extent cx="5943600" cy="54165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A7D8" w14:textId="1D7519AD" w:rsidR="000177FD" w:rsidRDefault="000177FD" w:rsidP="0002145A">
      <w:pPr>
        <w:pStyle w:val="ListParagraph"/>
      </w:pPr>
      <w:r w:rsidRPr="000177FD">
        <w:rPr>
          <w:b/>
          <w:bCs/>
        </w:rPr>
        <w:t>Observation:</w:t>
      </w:r>
      <w:r>
        <w:rPr>
          <w:b/>
          <w:bCs/>
        </w:rPr>
        <w:t xml:space="preserve"> </w:t>
      </w:r>
      <w:r w:rsidRPr="000177FD">
        <w:t>We found that th</w:t>
      </w:r>
      <w:r>
        <w:t>is model performed better than the linear regression. We will try one more model to evaluate if we can get better results.</w:t>
      </w:r>
    </w:p>
    <w:p w14:paraId="3066C3A3" w14:textId="61B9DED3" w:rsidR="000177FD" w:rsidRDefault="000177FD" w:rsidP="0002145A">
      <w:pPr>
        <w:pStyle w:val="ListParagraph"/>
        <w:rPr>
          <w:b/>
          <w:bCs/>
        </w:rPr>
      </w:pPr>
    </w:p>
    <w:p w14:paraId="32A631E6" w14:textId="2CD517F4" w:rsidR="009C22A9" w:rsidRDefault="009C22A9" w:rsidP="0002145A">
      <w:pPr>
        <w:pStyle w:val="ListParagraph"/>
      </w:pPr>
    </w:p>
    <w:p w14:paraId="0604A57D" w14:textId="7B4D6893" w:rsidR="009C22A9" w:rsidRDefault="009C22A9" w:rsidP="0002145A">
      <w:pPr>
        <w:pStyle w:val="ListParagraph"/>
      </w:pPr>
    </w:p>
    <w:p w14:paraId="5C4C8A4B" w14:textId="41119E41" w:rsidR="009C22A9" w:rsidRDefault="00A029A7" w:rsidP="0002145A">
      <w:pPr>
        <w:pStyle w:val="ListParagraph"/>
        <w:rPr>
          <w:b/>
          <w:bCs/>
        </w:rPr>
      </w:pPr>
      <w:r w:rsidRPr="00A029A7">
        <w:rPr>
          <w:b/>
          <w:bCs/>
        </w:rPr>
        <w:lastRenderedPageBreak/>
        <w:drawing>
          <wp:inline distT="0" distB="0" distL="0" distR="0" wp14:anchorId="4EB767A1" wp14:editId="0A963F93">
            <wp:extent cx="5943600" cy="3111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F1C3" w14:textId="6F0D886A" w:rsidR="00A029A7" w:rsidRDefault="00A029A7" w:rsidP="0002145A">
      <w:pPr>
        <w:pStyle w:val="ListParagraph"/>
        <w:rPr>
          <w:b/>
          <w:bCs/>
        </w:rPr>
      </w:pPr>
      <w:r w:rsidRPr="00A029A7">
        <w:rPr>
          <w:b/>
          <w:bCs/>
        </w:rPr>
        <w:drawing>
          <wp:inline distT="0" distB="0" distL="0" distR="0" wp14:anchorId="1E525C28" wp14:editId="404D42EE">
            <wp:extent cx="5943600" cy="133794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302F" w14:textId="5177F200" w:rsidR="00A029A7" w:rsidRDefault="00A029A7" w:rsidP="0002145A">
      <w:pPr>
        <w:pStyle w:val="ListParagraph"/>
        <w:rPr>
          <w:b/>
          <w:bCs/>
        </w:rPr>
      </w:pPr>
      <w:r w:rsidRPr="00A029A7">
        <w:rPr>
          <w:b/>
          <w:bCs/>
        </w:rPr>
        <w:drawing>
          <wp:inline distT="0" distB="0" distL="0" distR="0" wp14:anchorId="21DC8481" wp14:editId="56FA0AAA">
            <wp:extent cx="5943600" cy="38163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C677" w14:textId="174FF05B" w:rsidR="00A029A7" w:rsidRDefault="00A029A7" w:rsidP="0002145A">
      <w:pPr>
        <w:pStyle w:val="ListParagraph"/>
        <w:rPr>
          <w:b/>
          <w:bCs/>
        </w:rPr>
      </w:pPr>
    </w:p>
    <w:p w14:paraId="242CE97A" w14:textId="0E937AAA" w:rsidR="008D2644" w:rsidRDefault="008D2644" w:rsidP="008D2644">
      <w:pPr>
        <w:pStyle w:val="ListParagraph"/>
      </w:pPr>
      <w:r w:rsidRPr="00F04287">
        <w:rPr>
          <w:b/>
          <w:bCs/>
        </w:rPr>
        <w:t>Observation</w:t>
      </w:r>
      <w:r>
        <w:t xml:space="preserve">: We have found that there is not a much </w:t>
      </w:r>
      <w:r>
        <w:t>improvement</w:t>
      </w:r>
      <w:r>
        <w:t xml:space="preserve">. Hence, we can confirm that </w:t>
      </w:r>
      <w:proofErr w:type="spellStart"/>
      <w:r>
        <w:t>XGBoost</w:t>
      </w:r>
      <w:proofErr w:type="spellEnd"/>
      <w:r>
        <w:t xml:space="preserve"> was the best model and same has been used to generate pickle file at later stage for flask application.</w:t>
      </w:r>
    </w:p>
    <w:p w14:paraId="4AD5950A" w14:textId="7EC36CD5" w:rsidR="008D2644" w:rsidRDefault="008D2644" w:rsidP="008D2644">
      <w:pPr>
        <w:pStyle w:val="ListParagraph"/>
      </w:pPr>
    </w:p>
    <w:p w14:paraId="2A331D2B" w14:textId="1AF60490" w:rsidR="008D2644" w:rsidRDefault="008D2644" w:rsidP="008D2644">
      <w:pPr>
        <w:pStyle w:val="ListParagraph"/>
      </w:pPr>
    </w:p>
    <w:p w14:paraId="6B19C766" w14:textId="57039202" w:rsidR="00252AFE" w:rsidRDefault="00252AFE" w:rsidP="008D2644">
      <w:pPr>
        <w:pStyle w:val="ListParagraph"/>
      </w:pPr>
    </w:p>
    <w:p w14:paraId="3F053D9A" w14:textId="471925D8" w:rsidR="00252AFE" w:rsidRDefault="00252AFE" w:rsidP="008D2644">
      <w:pPr>
        <w:pStyle w:val="ListParagraph"/>
      </w:pPr>
    </w:p>
    <w:p w14:paraId="2ACDB4B3" w14:textId="3099F9B7" w:rsidR="00252AFE" w:rsidRDefault="00252AFE" w:rsidP="008D2644">
      <w:pPr>
        <w:pStyle w:val="ListParagraph"/>
      </w:pPr>
    </w:p>
    <w:p w14:paraId="1E0DAE49" w14:textId="0DE3E0F8" w:rsidR="00252AFE" w:rsidRDefault="00252AFE" w:rsidP="008D2644">
      <w:pPr>
        <w:pStyle w:val="ListParagraph"/>
      </w:pPr>
    </w:p>
    <w:p w14:paraId="7A3A3147" w14:textId="258170EC" w:rsidR="00252AFE" w:rsidRDefault="00252AFE" w:rsidP="008D2644">
      <w:pPr>
        <w:pStyle w:val="ListParagraph"/>
      </w:pPr>
    </w:p>
    <w:p w14:paraId="71D5D896" w14:textId="33E2DDF1" w:rsidR="00252AFE" w:rsidRDefault="00252AFE" w:rsidP="008D2644">
      <w:pPr>
        <w:pStyle w:val="ListParagraph"/>
      </w:pPr>
    </w:p>
    <w:p w14:paraId="21692C50" w14:textId="5AD5B0A8" w:rsidR="00252AFE" w:rsidRDefault="00252AFE" w:rsidP="008D2644">
      <w:pPr>
        <w:pStyle w:val="ListParagraph"/>
      </w:pPr>
    </w:p>
    <w:p w14:paraId="3DA668C4" w14:textId="340E0A09" w:rsidR="00252AFE" w:rsidRDefault="00252AFE" w:rsidP="008D2644">
      <w:pPr>
        <w:pStyle w:val="ListParagraph"/>
      </w:pPr>
    </w:p>
    <w:p w14:paraId="19A3C527" w14:textId="77777777" w:rsidR="00252AFE" w:rsidRDefault="00252AFE" w:rsidP="008D2644">
      <w:pPr>
        <w:pStyle w:val="ListParagraph"/>
      </w:pPr>
    </w:p>
    <w:p w14:paraId="70C4960B" w14:textId="74E58E8A" w:rsidR="00A029A7" w:rsidRDefault="00323F06" w:rsidP="00323F06">
      <w:pPr>
        <w:pStyle w:val="ListParagraph"/>
        <w:rPr>
          <w:b/>
          <w:bCs/>
        </w:rPr>
      </w:pPr>
      <w:r w:rsidRPr="00323F06">
        <w:rPr>
          <w:b/>
          <w:bCs/>
        </w:rPr>
        <w:lastRenderedPageBreak/>
        <w:drawing>
          <wp:inline distT="0" distB="0" distL="0" distR="0" wp14:anchorId="3356CE27" wp14:editId="214F2906">
            <wp:extent cx="5943600" cy="418465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294A" w14:textId="262EB7C1" w:rsidR="00323F06" w:rsidRDefault="00323F06" w:rsidP="00323F06">
      <w:pPr>
        <w:pStyle w:val="ListParagraph"/>
        <w:rPr>
          <w:b/>
          <w:bCs/>
        </w:rPr>
      </w:pPr>
    </w:p>
    <w:p w14:paraId="694C1F9B" w14:textId="73CCEAA6" w:rsidR="00323F06" w:rsidRDefault="00323F06" w:rsidP="00323F06">
      <w:pPr>
        <w:pStyle w:val="ListParagraph"/>
        <w:rPr>
          <w:b/>
          <w:bCs/>
        </w:rPr>
      </w:pPr>
      <w:r>
        <w:rPr>
          <w:b/>
          <w:bCs/>
        </w:rPr>
        <w:t>For scenario 2 model building was similar to the scenario 1. The only difference was data so we are going to display the matrices in a tabular form. The detailed output</w:t>
      </w:r>
      <w:r w:rsidR="004F714C">
        <w:rPr>
          <w:b/>
          <w:bCs/>
        </w:rPr>
        <w:t xml:space="preserve"> is </w:t>
      </w:r>
      <w:r>
        <w:rPr>
          <w:b/>
          <w:bCs/>
        </w:rPr>
        <w:t>shown in the notebook “</w:t>
      </w:r>
      <w:r w:rsidRPr="00323F06">
        <w:rPr>
          <w:b/>
          <w:bCs/>
        </w:rPr>
        <w:t>scenerio2_model_</w:t>
      </w:r>
      <w:proofErr w:type="gramStart"/>
      <w:r w:rsidRPr="00323F06">
        <w:rPr>
          <w:b/>
          <w:bCs/>
        </w:rPr>
        <w:t>building.ipynb</w:t>
      </w:r>
      <w:proofErr w:type="gramEnd"/>
      <w:r>
        <w:rPr>
          <w:b/>
          <w:bCs/>
        </w:rPr>
        <w:t>”.</w:t>
      </w:r>
    </w:p>
    <w:p w14:paraId="1752CA15" w14:textId="5E1F5122" w:rsidR="008E2696" w:rsidRDefault="008E2696" w:rsidP="00323F06">
      <w:pPr>
        <w:pStyle w:val="ListParagraph"/>
        <w:rPr>
          <w:b/>
          <w:bCs/>
        </w:rPr>
      </w:pPr>
    </w:p>
    <w:p w14:paraId="72786675" w14:textId="13F3B7EA" w:rsidR="008E2696" w:rsidRDefault="003F1C46" w:rsidP="00323F06">
      <w:pPr>
        <w:pStyle w:val="ListParagraph"/>
        <w:rPr>
          <w:b/>
          <w:bCs/>
        </w:rPr>
      </w:pPr>
      <w:r w:rsidRPr="003F1C46">
        <w:drawing>
          <wp:inline distT="0" distB="0" distL="0" distR="0" wp14:anchorId="251B3D8F" wp14:editId="7A8E1B0E">
            <wp:extent cx="5943600" cy="874395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A708F" w14:textId="10BD0894" w:rsidR="00323F06" w:rsidRDefault="00323F06" w:rsidP="00323F06">
      <w:pPr>
        <w:pStyle w:val="ListParagraph"/>
        <w:rPr>
          <w:b/>
          <w:bCs/>
        </w:rPr>
      </w:pPr>
    </w:p>
    <w:p w14:paraId="3EFECC17" w14:textId="739D8DAC" w:rsidR="00323F06" w:rsidRDefault="003F1C46" w:rsidP="00323F06">
      <w:pPr>
        <w:pStyle w:val="ListParagraph"/>
        <w:rPr>
          <w:b/>
          <w:bCs/>
        </w:rPr>
      </w:pPr>
      <w:r w:rsidRPr="003F1C46">
        <w:drawing>
          <wp:inline distT="0" distB="0" distL="0" distR="0" wp14:anchorId="50764E53" wp14:editId="018157E7">
            <wp:extent cx="3355975" cy="10179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00BB" w14:textId="300966A4" w:rsidR="004703F8" w:rsidRDefault="004703F8" w:rsidP="00323F06">
      <w:pPr>
        <w:pStyle w:val="ListParagraph"/>
        <w:rPr>
          <w:b/>
          <w:bCs/>
        </w:rPr>
      </w:pPr>
    </w:p>
    <w:p w14:paraId="73B35EA4" w14:textId="4342BB34" w:rsidR="004703F8" w:rsidRDefault="004703F8" w:rsidP="00323F06">
      <w:pPr>
        <w:pStyle w:val="ListParagraph"/>
        <w:rPr>
          <w:b/>
          <w:bCs/>
        </w:rPr>
      </w:pPr>
    </w:p>
    <w:p w14:paraId="72149D05" w14:textId="566E9DF3" w:rsidR="004703F8" w:rsidRPr="00726850" w:rsidRDefault="004703F8" w:rsidP="00323F06">
      <w:pPr>
        <w:pStyle w:val="ListParagraph"/>
        <w:rPr>
          <w:b/>
          <w:bCs/>
        </w:rPr>
      </w:pPr>
      <w:r>
        <w:rPr>
          <w:b/>
          <w:bCs/>
        </w:rPr>
        <w:t xml:space="preserve">Observation: </w:t>
      </w:r>
      <w:r w:rsidRPr="004703F8">
        <w:t>For scenario 2 we see that XG boost classifier and regressor are the best models.</w:t>
      </w:r>
    </w:p>
    <w:sectPr w:rsidR="004703F8" w:rsidRPr="00726850" w:rsidSect="008175BE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2240" w:h="15840"/>
      <w:pgMar w:top="5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81D46" w14:textId="77777777" w:rsidR="00CE163D" w:rsidRDefault="00CE163D">
      <w:pPr>
        <w:spacing w:line="240" w:lineRule="auto"/>
      </w:pPr>
      <w:r>
        <w:separator/>
      </w:r>
    </w:p>
  </w:endnote>
  <w:endnote w:type="continuationSeparator" w:id="0">
    <w:p w14:paraId="1F80D8B5" w14:textId="77777777" w:rsidR="00CE163D" w:rsidRDefault="00CE163D">
      <w:pPr>
        <w:spacing w:line="240" w:lineRule="auto"/>
      </w:pPr>
      <w:r>
        <w:continuationSeparator/>
      </w:r>
    </w:p>
  </w:endnote>
  <w:endnote w:type="continuationNotice" w:id="1">
    <w:p w14:paraId="66B47A44" w14:textId="77777777" w:rsidR="00CE163D" w:rsidRDefault="00CE163D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B79D3" w14:textId="77777777" w:rsidR="00156DEA" w:rsidRDefault="00156DE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186409"/>
      <w:docPartObj>
        <w:docPartGallery w:val="Page Numbers (Bottom of Page)"/>
        <w:docPartUnique/>
      </w:docPartObj>
    </w:sdtPr>
    <w:sdtEndPr/>
    <w:sdtContent>
      <w:p w14:paraId="50099604" w14:textId="77777777" w:rsidR="00156DEA" w:rsidRDefault="00156DEA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1ACCEEE6" w14:textId="77777777" w:rsidR="00156DEA" w:rsidRDefault="00156DE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F8E1E" w14:textId="77777777" w:rsidR="00156DEA" w:rsidRDefault="00156D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52FBB" w14:textId="77777777" w:rsidR="00CE163D" w:rsidRDefault="00CE163D">
      <w:pPr>
        <w:spacing w:line="240" w:lineRule="auto"/>
      </w:pPr>
      <w:r>
        <w:separator/>
      </w:r>
    </w:p>
  </w:footnote>
  <w:footnote w:type="continuationSeparator" w:id="0">
    <w:p w14:paraId="35469B81" w14:textId="77777777" w:rsidR="00CE163D" w:rsidRDefault="00CE163D">
      <w:pPr>
        <w:spacing w:line="240" w:lineRule="auto"/>
      </w:pPr>
      <w:r>
        <w:continuationSeparator/>
      </w:r>
    </w:p>
  </w:footnote>
  <w:footnote w:type="continuationNotice" w:id="1">
    <w:p w14:paraId="52D97E9C" w14:textId="77777777" w:rsidR="00CE163D" w:rsidRDefault="00CE163D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C1791" w14:textId="77777777" w:rsidR="00156DEA" w:rsidRDefault="00156DE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037CD" w14:textId="77777777" w:rsidR="00156DEA" w:rsidRDefault="00156D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A2342" w14:textId="77777777" w:rsidR="00156DEA" w:rsidRDefault="00156D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9517F23"/>
    <w:multiLevelType w:val="hybridMultilevel"/>
    <w:tmpl w:val="60E24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B14F1D"/>
    <w:multiLevelType w:val="hybridMultilevel"/>
    <w:tmpl w:val="C204ADE8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3" w15:restartNumberingAfterBreak="0">
    <w:nsid w:val="343A4DDD"/>
    <w:multiLevelType w:val="hybridMultilevel"/>
    <w:tmpl w:val="BC64F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0E7D84"/>
    <w:multiLevelType w:val="multilevel"/>
    <w:tmpl w:val="273EC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722FD0"/>
    <w:multiLevelType w:val="hybridMultilevel"/>
    <w:tmpl w:val="FB1E30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70A0517"/>
    <w:multiLevelType w:val="hybridMultilevel"/>
    <w:tmpl w:val="E3B2C2CE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2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21"/>
    <w:lvlOverride w:ilvl="0">
      <w:startOverride w:val="1"/>
    </w:lvlOverride>
  </w:num>
  <w:num w:numId="3">
    <w:abstractNumId w:val="21"/>
  </w:num>
  <w:num w:numId="4">
    <w:abstractNumId w:val="21"/>
    <w:lvlOverride w:ilvl="0">
      <w:startOverride w:val="1"/>
    </w:lvlOverride>
  </w:num>
  <w:num w:numId="5">
    <w:abstractNumId w:val="8"/>
  </w:num>
  <w:num w:numId="6">
    <w:abstractNumId w:val="21"/>
    <w:lvlOverride w:ilvl="0">
      <w:startOverride w:val="1"/>
    </w:lvlOverride>
  </w:num>
  <w:num w:numId="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2"/>
  </w:num>
  <w:num w:numId="20">
    <w:abstractNumId w:val="9"/>
  </w:num>
  <w:num w:numId="21">
    <w:abstractNumId w:val="19"/>
  </w:num>
  <w:num w:numId="22">
    <w:abstractNumId w:val="18"/>
  </w:num>
  <w:num w:numId="23">
    <w:abstractNumId w:val="15"/>
  </w:num>
  <w:num w:numId="24">
    <w:abstractNumId w:val="14"/>
  </w:num>
  <w:num w:numId="2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1"/>
  </w:num>
  <w:num w:numId="35">
    <w:abstractNumId w:val="12"/>
  </w:num>
  <w:num w:numId="36">
    <w:abstractNumId w:val="13"/>
  </w:num>
  <w:num w:numId="37">
    <w:abstractNumId w:val="17"/>
  </w:num>
  <w:num w:numId="38">
    <w:abstractNumId w:val="21"/>
  </w:num>
  <w:num w:numId="39">
    <w:abstractNumId w:val="21"/>
  </w:num>
  <w:num w:numId="40">
    <w:abstractNumId w:val="16"/>
  </w:num>
  <w:num w:numId="41">
    <w:abstractNumId w:val="11"/>
  </w:num>
  <w:num w:numId="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1DB"/>
    <w:rsid w:val="000018B3"/>
    <w:rsid w:val="00004ABA"/>
    <w:rsid w:val="00007CD7"/>
    <w:rsid w:val="00016748"/>
    <w:rsid w:val="000177FD"/>
    <w:rsid w:val="000202ED"/>
    <w:rsid w:val="0002145A"/>
    <w:rsid w:val="00033C57"/>
    <w:rsid w:val="00033E25"/>
    <w:rsid w:val="000351B0"/>
    <w:rsid w:val="00047EAA"/>
    <w:rsid w:val="00057734"/>
    <w:rsid w:val="000642A3"/>
    <w:rsid w:val="0006567E"/>
    <w:rsid w:val="000722C5"/>
    <w:rsid w:val="000760DB"/>
    <w:rsid w:val="00086B01"/>
    <w:rsid w:val="000946E3"/>
    <w:rsid w:val="00095A8E"/>
    <w:rsid w:val="000A588D"/>
    <w:rsid w:val="000B1F1A"/>
    <w:rsid w:val="000B32C0"/>
    <w:rsid w:val="000D27C3"/>
    <w:rsid w:val="000D72A1"/>
    <w:rsid w:val="000E2F5D"/>
    <w:rsid w:val="000E7A8D"/>
    <w:rsid w:val="000F00E7"/>
    <w:rsid w:val="0010148F"/>
    <w:rsid w:val="00112E8F"/>
    <w:rsid w:val="00121054"/>
    <w:rsid w:val="00135457"/>
    <w:rsid w:val="00140D8E"/>
    <w:rsid w:val="001534AA"/>
    <w:rsid w:val="00156DEA"/>
    <w:rsid w:val="00163B26"/>
    <w:rsid w:val="00164E8A"/>
    <w:rsid w:val="00164FE0"/>
    <w:rsid w:val="00165A42"/>
    <w:rsid w:val="0016766E"/>
    <w:rsid w:val="001677E0"/>
    <w:rsid w:val="00170063"/>
    <w:rsid w:val="00175643"/>
    <w:rsid w:val="00183A4C"/>
    <w:rsid w:val="00194D55"/>
    <w:rsid w:val="00195D60"/>
    <w:rsid w:val="001A56DF"/>
    <w:rsid w:val="001B2338"/>
    <w:rsid w:val="001B4007"/>
    <w:rsid w:val="001C285A"/>
    <w:rsid w:val="001D0EC0"/>
    <w:rsid w:val="001E6F41"/>
    <w:rsid w:val="001F4533"/>
    <w:rsid w:val="001F6446"/>
    <w:rsid w:val="002061A9"/>
    <w:rsid w:val="00207118"/>
    <w:rsid w:val="00210D69"/>
    <w:rsid w:val="00213DBC"/>
    <w:rsid w:val="00217B64"/>
    <w:rsid w:val="002265FD"/>
    <w:rsid w:val="00232B2D"/>
    <w:rsid w:val="002333D5"/>
    <w:rsid w:val="00235579"/>
    <w:rsid w:val="00246D23"/>
    <w:rsid w:val="00247A0E"/>
    <w:rsid w:val="00247F67"/>
    <w:rsid w:val="0025206C"/>
    <w:rsid w:val="00252AFE"/>
    <w:rsid w:val="002539D1"/>
    <w:rsid w:val="00254892"/>
    <w:rsid w:val="00257FAA"/>
    <w:rsid w:val="00263938"/>
    <w:rsid w:val="00267348"/>
    <w:rsid w:val="002731B5"/>
    <w:rsid w:val="0027516E"/>
    <w:rsid w:val="002817FE"/>
    <w:rsid w:val="002832BA"/>
    <w:rsid w:val="00283CF7"/>
    <w:rsid w:val="00286DE8"/>
    <w:rsid w:val="0029646D"/>
    <w:rsid w:val="002972F8"/>
    <w:rsid w:val="002974E0"/>
    <w:rsid w:val="002A780E"/>
    <w:rsid w:val="002D6E0E"/>
    <w:rsid w:val="002E19AC"/>
    <w:rsid w:val="002E1A10"/>
    <w:rsid w:val="002E78EB"/>
    <w:rsid w:val="002F25A8"/>
    <w:rsid w:val="00300DA3"/>
    <w:rsid w:val="00311DAE"/>
    <w:rsid w:val="00313E39"/>
    <w:rsid w:val="00323F06"/>
    <w:rsid w:val="003407A9"/>
    <w:rsid w:val="00340DC9"/>
    <w:rsid w:val="0034379D"/>
    <w:rsid w:val="00346AD1"/>
    <w:rsid w:val="00350BD5"/>
    <w:rsid w:val="00350CB5"/>
    <w:rsid w:val="00352EC8"/>
    <w:rsid w:val="00355CCB"/>
    <w:rsid w:val="00375C1D"/>
    <w:rsid w:val="00384B1D"/>
    <w:rsid w:val="00386431"/>
    <w:rsid w:val="003A1C25"/>
    <w:rsid w:val="003C0685"/>
    <w:rsid w:val="003D5111"/>
    <w:rsid w:val="003E3829"/>
    <w:rsid w:val="003F1C46"/>
    <w:rsid w:val="003F2689"/>
    <w:rsid w:val="003F41F8"/>
    <w:rsid w:val="00404E65"/>
    <w:rsid w:val="004052F4"/>
    <w:rsid w:val="0041065E"/>
    <w:rsid w:val="0041433B"/>
    <w:rsid w:val="00417F49"/>
    <w:rsid w:val="004242B4"/>
    <w:rsid w:val="00444F02"/>
    <w:rsid w:val="00446EA4"/>
    <w:rsid w:val="004539CD"/>
    <w:rsid w:val="00457A40"/>
    <w:rsid w:val="004703F8"/>
    <w:rsid w:val="00470545"/>
    <w:rsid w:val="004723FD"/>
    <w:rsid w:val="00474ADE"/>
    <w:rsid w:val="00480D83"/>
    <w:rsid w:val="0048215B"/>
    <w:rsid w:val="0048664B"/>
    <w:rsid w:val="00490CC6"/>
    <w:rsid w:val="00495C2A"/>
    <w:rsid w:val="004A2FA6"/>
    <w:rsid w:val="004A66CB"/>
    <w:rsid w:val="004B29C4"/>
    <w:rsid w:val="004D6123"/>
    <w:rsid w:val="004F05F9"/>
    <w:rsid w:val="004F714C"/>
    <w:rsid w:val="004F773C"/>
    <w:rsid w:val="00500409"/>
    <w:rsid w:val="00517127"/>
    <w:rsid w:val="00526824"/>
    <w:rsid w:val="005303DB"/>
    <w:rsid w:val="005437FE"/>
    <w:rsid w:val="005468E5"/>
    <w:rsid w:val="005509B2"/>
    <w:rsid w:val="005556DB"/>
    <w:rsid w:val="00556FD7"/>
    <w:rsid w:val="00563C07"/>
    <w:rsid w:val="0057582B"/>
    <w:rsid w:val="0058794F"/>
    <w:rsid w:val="0059290D"/>
    <w:rsid w:val="005A1DBA"/>
    <w:rsid w:val="005A2D14"/>
    <w:rsid w:val="005C61DB"/>
    <w:rsid w:val="005C65F7"/>
    <w:rsid w:val="005C6D45"/>
    <w:rsid w:val="005D58F7"/>
    <w:rsid w:val="005F43D4"/>
    <w:rsid w:val="00607066"/>
    <w:rsid w:val="0061460F"/>
    <w:rsid w:val="00617D63"/>
    <w:rsid w:val="006208B5"/>
    <w:rsid w:val="00626CEA"/>
    <w:rsid w:val="0064336F"/>
    <w:rsid w:val="00643D1A"/>
    <w:rsid w:val="006461DA"/>
    <w:rsid w:val="006465EB"/>
    <w:rsid w:val="00647BE9"/>
    <w:rsid w:val="00652FB7"/>
    <w:rsid w:val="006576C9"/>
    <w:rsid w:val="00672A13"/>
    <w:rsid w:val="00674588"/>
    <w:rsid w:val="0068305C"/>
    <w:rsid w:val="006836FC"/>
    <w:rsid w:val="00687B50"/>
    <w:rsid w:val="006909E2"/>
    <w:rsid w:val="00690C69"/>
    <w:rsid w:val="00696DEB"/>
    <w:rsid w:val="006A6451"/>
    <w:rsid w:val="006A7B57"/>
    <w:rsid w:val="006B1388"/>
    <w:rsid w:val="006B25AD"/>
    <w:rsid w:val="006B32FF"/>
    <w:rsid w:val="006C249C"/>
    <w:rsid w:val="006C3396"/>
    <w:rsid w:val="006C47EE"/>
    <w:rsid w:val="006D05CC"/>
    <w:rsid w:val="006D09EE"/>
    <w:rsid w:val="006D44C5"/>
    <w:rsid w:val="006F7C11"/>
    <w:rsid w:val="00713672"/>
    <w:rsid w:val="00726850"/>
    <w:rsid w:val="0073562D"/>
    <w:rsid w:val="00740F3B"/>
    <w:rsid w:val="0074207D"/>
    <w:rsid w:val="00743C61"/>
    <w:rsid w:val="007637A9"/>
    <w:rsid w:val="00766032"/>
    <w:rsid w:val="007720B8"/>
    <w:rsid w:val="0078273E"/>
    <w:rsid w:val="007A31DD"/>
    <w:rsid w:val="007A5BFF"/>
    <w:rsid w:val="007B07DE"/>
    <w:rsid w:val="007B4A52"/>
    <w:rsid w:val="007B5C35"/>
    <w:rsid w:val="007B6B6B"/>
    <w:rsid w:val="007C0674"/>
    <w:rsid w:val="007F1D2D"/>
    <w:rsid w:val="0080196B"/>
    <w:rsid w:val="00803360"/>
    <w:rsid w:val="008175BE"/>
    <w:rsid w:val="008270A2"/>
    <w:rsid w:val="00830292"/>
    <w:rsid w:val="0085119F"/>
    <w:rsid w:val="00852247"/>
    <w:rsid w:val="00853F77"/>
    <w:rsid w:val="00861AEA"/>
    <w:rsid w:val="00874BAF"/>
    <w:rsid w:val="008816D4"/>
    <w:rsid w:val="00885CE1"/>
    <w:rsid w:val="008907FF"/>
    <w:rsid w:val="00895784"/>
    <w:rsid w:val="00896B86"/>
    <w:rsid w:val="008B27BF"/>
    <w:rsid w:val="008B696C"/>
    <w:rsid w:val="008B6BEE"/>
    <w:rsid w:val="008D1E48"/>
    <w:rsid w:val="008D2644"/>
    <w:rsid w:val="008E1536"/>
    <w:rsid w:val="008E2696"/>
    <w:rsid w:val="008E2BF1"/>
    <w:rsid w:val="008F1B17"/>
    <w:rsid w:val="008F78D7"/>
    <w:rsid w:val="00903B35"/>
    <w:rsid w:val="0091108B"/>
    <w:rsid w:val="00913BDA"/>
    <w:rsid w:val="0091506C"/>
    <w:rsid w:val="00917B09"/>
    <w:rsid w:val="009200C1"/>
    <w:rsid w:val="00926C77"/>
    <w:rsid w:val="00927A99"/>
    <w:rsid w:val="00931586"/>
    <w:rsid w:val="009356D9"/>
    <w:rsid w:val="0093577A"/>
    <w:rsid w:val="0093601A"/>
    <w:rsid w:val="009411E4"/>
    <w:rsid w:val="0094300C"/>
    <w:rsid w:val="00946972"/>
    <w:rsid w:val="009624E8"/>
    <w:rsid w:val="00964DCF"/>
    <w:rsid w:val="009706C2"/>
    <w:rsid w:val="00970713"/>
    <w:rsid w:val="00980085"/>
    <w:rsid w:val="0098611F"/>
    <w:rsid w:val="00986B43"/>
    <w:rsid w:val="00997127"/>
    <w:rsid w:val="009C22A9"/>
    <w:rsid w:val="009D216F"/>
    <w:rsid w:val="009D3248"/>
    <w:rsid w:val="009D4484"/>
    <w:rsid w:val="009F4592"/>
    <w:rsid w:val="00A00BB0"/>
    <w:rsid w:val="00A016C9"/>
    <w:rsid w:val="00A029A7"/>
    <w:rsid w:val="00A204B8"/>
    <w:rsid w:val="00A31270"/>
    <w:rsid w:val="00A40151"/>
    <w:rsid w:val="00A424FD"/>
    <w:rsid w:val="00A65E8A"/>
    <w:rsid w:val="00A677EA"/>
    <w:rsid w:val="00A71712"/>
    <w:rsid w:val="00A81CA5"/>
    <w:rsid w:val="00A87896"/>
    <w:rsid w:val="00A978D0"/>
    <w:rsid w:val="00AA40BE"/>
    <w:rsid w:val="00AC1EE7"/>
    <w:rsid w:val="00AD292E"/>
    <w:rsid w:val="00AD615F"/>
    <w:rsid w:val="00AD74A9"/>
    <w:rsid w:val="00AE41F4"/>
    <w:rsid w:val="00AE745F"/>
    <w:rsid w:val="00AE792B"/>
    <w:rsid w:val="00AF0307"/>
    <w:rsid w:val="00B13314"/>
    <w:rsid w:val="00B1386B"/>
    <w:rsid w:val="00B45581"/>
    <w:rsid w:val="00B650C6"/>
    <w:rsid w:val="00B762B6"/>
    <w:rsid w:val="00B8134F"/>
    <w:rsid w:val="00B842C4"/>
    <w:rsid w:val="00B84C38"/>
    <w:rsid w:val="00B863B8"/>
    <w:rsid w:val="00B8765B"/>
    <w:rsid w:val="00B9370F"/>
    <w:rsid w:val="00B97099"/>
    <w:rsid w:val="00BA63C2"/>
    <w:rsid w:val="00BB6B1C"/>
    <w:rsid w:val="00BC3510"/>
    <w:rsid w:val="00BC6939"/>
    <w:rsid w:val="00BD0DE8"/>
    <w:rsid w:val="00BD2514"/>
    <w:rsid w:val="00BD69AE"/>
    <w:rsid w:val="00BE1875"/>
    <w:rsid w:val="00BE45C8"/>
    <w:rsid w:val="00BE64FE"/>
    <w:rsid w:val="00BF0883"/>
    <w:rsid w:val="00BF2331"/>
    <w:rsid w:val="00BF7463"/>
    <w:rsid w:val="00C200D1"/>
    <w:rsid w:val="00C26E77"/>
    <w:rsid w:val="00C30889"/>
    <w:rsid w:val="00C42228"/>
    <w:rsid w:val="00C42579"/>
    <w:rsid w:val="00C427AA"/>
    <w:rsid w:val="00C531FB"/>
    <w:rsid w:val="00C54C2E"/>
    <w:rsid w:val="00C668B1"/>
    <w:rsid w:val="00C66EB8"/>
    <w:rsid w:val="00C7009C"/>
    <w:rsid w:val="00C70DD1"/>
    <w:rsid w:val="00C7207F"/>
    <w:rsid w:val="00C80820"/>
    <w:rsid w:val="00C90A2E"/>
    <w:rsid w:val="00CA3492"/>
    <w:rsid w:val="00CA4224"/>
    <w:rsid w:val="00CA4DCB"/>
    <w:rsid w:val="00CC4981"/>
    <w:rsid w:val="00CC5861"/>
    <w:rsid w:val="00CE163D"/>
    <w:rsid w:val="00D00554"/>
    <w:rsid w:val="00D16D90"/>
    <w:rsid w:val="00D20BE4"/>
    <w:rsid w:val="00D30B81"/>
    <w:rsid w:val="00D3649E"/>
    <w:rsid w:val="00D43530"/>
    <w:rsid w:val="00D53AA2"/>
    <w:rsid w:val="00D54E6D"/>
    <w:rsid w:val="00D646AE"/>
    <w:rsid w:val="00D65327"/>
    <w:rsid w:val="00D76632"/>
    <w:rsid w:val="00D84EF9"/>
    <w:rsid w:val="00D85B7C"/>
    <w:rsid w:val="00D86B63"/>
    <w:rsid w:val="00D93C9A"/>
    <w:rsid w:val="00D965A4"/>
    <w:rsid w:val="00D96820"/>
    <w:rsid w:val="00DA268D"/>
    <w:rsid w:val="00DD075C"/>
    <w:rsid w:val="00DF0FDA"/>
    <w:rsid w:val="00DF50C0"/>
    <w:rsid w:val="00DF7F54"/>
    <w:rsid w:val="00E142DA"/>
    <w:rsid w:val="00E15919"/>
    <w:rsid w:val="00E16F51"/>
    <w:rsid w:val="00E20718"/>
    <w:rsid w:val="00E26B5B"/>
    <w:rsid w:val="00E27C36"/>
    <w:rsid w:val="00E37BBA"/>
    <w:rsid w:val="00E41A19"/>
    <w:rsid w:val="00E43185"/>
    <w:rsid w:val="00E54601"/>
    <w:rsid w:val="00E71D49"/>
    <w:rsid w:val="00E81D2A"/>
    <w:rsid w:val="00E83D23"/>
    <w:rsid w:val="00E87D18"/>
    <w:rsid w:val="00E97A39"/>
    <w:rsid w:val="00EA4375"/>
    <w:rsid w:val="00EA643D"/>
    <w:rsid w:val="00EB0B6E"/>
    <w:rsid w:val="00EB27ED"/>
    <w:rsid w:val="00EB283D"/>
    <w:rsid w:val="00EC0A29"/>
    <w:rsid w:val="00ED6286"/>
    <w:rsid w:val="00ED62EF"/>
    <w:rsid w:val="00ED6754"/>
    <w:rsid w:val="00EE0277"/>
    <w:rsid w:val="00EE70C1"/>
    <w:rsid w:val="00F02EEE"/>
    <w:rsid w:val="00F04287"/>
    <w:rsid w:val="00F05570"/>
    <w:rsid w:val="00F1076F"/>
    <w:rsid w:val="00F1285E"/>
    <w:rsid w:val="00F169E1"/>
    <w:rsid w:val="00F21762"/>
    <w:rsid w:val="00F538D5"/>
    <w:rsid w:val="00F55AD9"/>
    <w:rsid w:val="00F56143"/>
    <w:rsid w:val="00F66385"/>
    <w:rsid w:val="00F77B79"/>
    <w:rsid w:val="00F8381C"/>
    <w:rsid w:val="00F85929"/>
    <w:rsid w:val="00F866A8"/>
    <w:rsid w:val="00F86FF0"/>
    <w:rsid w:val="00F95FFF"/>
    <w:rsid w:val="00FA0195"/>
    <w:rsid w:val="00FA36F5"/>
    <w:rsid w:val="00FB07DE"/>
    <w:rsid w:val="00FB35C9"/>
    <w:rsid w:val="00FB5B59"/>
    <w:rsid w:val="00FB7028"/>
    <w:rsid w:val="00FC318F"/>
    <w:rsid w:val="00FC4E91"/>
    <w:rsid w:val="00FD080C"/>
    <w:rsid w:val="00FD09EF"/>
    <w:rsid w:val="00FD1D72"/>
    <w:rsid w:val="00FF4EC4"/>
    <w:rsid w:val="00FF7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28ECD2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unhideWhenUsed/>
    <w:rPr>
      <w:color w:val="605E5C"/>
      <w:shd w:val="clear" w:color="auto" w:fill="E1DFDD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2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26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9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01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3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9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7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8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9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2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2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16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54.e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emf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nd\AppData\Local\Microsoft\Office\16.0\DTS\en-US%7bAFA15C78-ED13-40B4-A657-0D0449378827%7d\%7b1B7562EB-CE7D-43A6-AC5F-B241D2E8633C%7dtf45325165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9F671B-EBF0-4B84-A6DD-D0672687F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{1B7562EB-CE7D-43A6-AC5F-B241D2E8633C}tf45325165_win32.dotx</Template>
  <TotalTime>0</TotalTime>
  <Pages>22</Pages>
  <Words>644</Words>
  <Characters>3675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2021-02-22T23:45:00Z</dcterms:created>
  <dcterms:modified xsi:type="dcterms:W3CDTF">2022-01-18T20:19:00Z</dcterms:modified>
</cp:coreProperties>
</file>